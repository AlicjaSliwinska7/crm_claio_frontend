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page" w:tblpX="862" w:tblpY="-2320"/>
        <w:tblW w:w="1103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1"/>
        <w:gridCol w:w="2032"/>
        <w:gridCol w:w="992"/>
        <w:gridCol w:w="851"/>
        <w:gridCol w:w="850"/>
        <w:gridCol w:w="851"/>
        <w:gridCol w:w="160"/>
        <w:gridCol w:w="548"/>
        <w:gridCol w:w="1134"/>
        <w:gridCol w:w="851"/>
        <w:gridCol w:w="547"/>
      </w:tblGrid>
      <w:tr w:rsidR="00D554A7" w:rsidRPr="00E866BC" w14:paraId="6BF5BE30" w14:textId="77777777" w:rsidTr="00C911A9">
        <w:trPr>
          <w:gridAfter w:val="1"/>
          <w:wAfter w:w="547" w:type="dxa"/>
          <w:trHeight w:val="300"/>
        </w:trPr>
        <w:tc>
          <w:tcPr>
            <w:tcW w:w="1049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254D8" w14:textId="77777777" w:rsidR="00D554A7" w:rsidRDefault="00D554A7" w:rsidP="00C911A9">
            <w:pPr>
              <w:autoSpaceDE w:val="0"/>
              <w:autoSpaceDN w:val="0"/>
              <w:adjustRightInd w:val="0"/>
              <w:spacing w:after="0" w:line="240" w:lineRule="auto"/>
              <w:ind w:left="-851"/>
              <w:rPr>
                <w:rFonts w:ascii="Arial" w:hAnsi="Arial" w:cs="Arial"/>
                <w:bCs/>
                <w:i/>
                <w:iCs/>
                <w:szCs w:val="20"/>
                <w:u w:val="single"/>
              </w:rPr>
            </w:pPr>
            <w:r w:rsidRPr="00E866BC">
              <w:rPr>
                <w:rFonts w:ascii="Arial" w:hAnsi="Arial" w:cs="Arial"/>
                <w:bCs/>
                <w:i/>
                <w:iCs/>
                <w:szCs w:val="20"/>
                <w:u w:val="single"/>
              </w:rPr>
              <w:t>UWAG</w:t>
            </w:r>
            <w:r>
              <w:rPr>
                <w:rFonts w:ascii="Arial" w:hAnsi="Arial" w:cs="Arial"/>
                <w:bCs/>
                <w:i/>
                <w:iCs/>
                <w:szCs w:val="20"/>
                <w:u w:val="single"/>
              </w:rPr>
              <w:t xml:space="preserve">  </w:t>
            </w:r>
          </w:p>
          <w:p w14:paraId="090E5A33" w14:textId="77777777" w:rsidR="00D554A7" w:rsidRDefault="00D554A7" w:rsidP="00C911A9">
            <w:pPr>
              <w:autoSpaceDE w:val="0"/>
              <w:autoSpaceDN w:val="0"/>
              <w:adjustRightInd w:val="0"/>
              <w:spacing w:after="0" w:line="240" w:lineRule="auto"/>
              <w:ind w:left="-851"/>
              <w:rPr>
                <w:rFonts w:ascii="Arial" w:hAnsi="Arial" w:cs="Arial"/>
                <w:bCs/>
                <w:i/>
                <w:iCs/>
                <w:szCs w:val="20"/>
                <w:u w:val="single"/>
              </w:rPr>
            </w:pPr>
          </w:p>
          <w:p w14:paraId="26D30DE3" w14:textId="77777777" w:rsidR="00D554A7" w:rsidRPr="00E866BC" w:rsidRDefault="00D554A7" w:rsidP="00C911A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Cs w:val="20"/>
                <w:lang w:eastAsia="pl-PL"/>
              </w:rPr>
            </w:pPr>
          </w:p>
          <w:p w14:paraId="09C884CD" w14:textId="77777777" w:rsidR="00D554A7" w:rsidRDefault="00D554A7" w:rsidP="00C911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i/>
                <w:iCs/>
                <w:szCs w:val="20"/>
              </w:rPr>
            </w:pPr>
            <w:r w:rsidRPr="00E866BC">
              <w:rPr>
                <w:rFonts w:ascii="Arial" w:hAnsi="Arial" w:cs="Arial"/>
                <w:b/>
                <w:i/>
                <w:iCs/>
                <w:szCs w:val="20"/>
              </w:rPr>
              <w:t>Załącznik nr 5 do Regulaminu pracy</w:t>
            </w:r>
          </w:p>
          <w:p w14:paraId="10049D27" w14:textId="77777777" w:rsidR="00C7025D" w:rsidRDefault="00C7025D" w:rsidP="00C911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i/>
                <w:iCs/>
                <w:szCs w:val="20"/>
              </w:rPr>
            </w:pPr>
          </w:p>
          <w:p w14:paraId="1C0DA0C9" w14:textId="77777777" w:rsidR="00C7025D" w:rsidRPr="003D1BB7" w:rsidRDefault="00C7025D" w:rsidP="00C911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i/>
                <w:iCs/>
                <w:szCs w:val="20"/>
              </w:rPr>
            </w:pPr>
          </w:p>
          <w:p w14:paraId="6C9B5CF3" w14:textId="77777777" w:rsidR="00D554A7" w:rsidRPr="00637526" w:rsidRDefault="00D554A7" w:rsidP="00C911A9">
            <w:pPr>
              <w:spacing w:after="0" w:line="240" w:lineRule="auto"/>
              <w:jc w:val="lef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Cs w:val="20"/>
                <w:lang w:eastAsia="pl-PL"/>
              </w:rPr>
              <w:t xml:space="preserve">                          </w:t>
            </w:r>
            <w:r w:rsidRPr="0063752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l-PL"/>
              </w:rPr>
              <w:t xml:space="preserve">POTWIERDZENIE WYKONANIA PRACY W GODZINACH   </w:t>
            </w:r>
          </w:p>
          <w:p w14:paraId="1F49C420" w14:textId="77777777" w:rsidR="00D554A7" w:rsidRPr="00E866BC" w:rsidRDefault="00D554A7" w:rsidP="00C911A9">
            <w:pPr>
              <w:spacing w:after="0" w:line="240" w:lineRule="auto"/>
              <w:jc w:val="left"/>
              <w:rPr>
                <w:rFonts w:eastAsia="Times New Roman" w:cstheme="minorHAnsi"/>
                <w:b/>
                <w:bCs/>
                <w:color w:val="000000"/>
                <w:szCs w:val="20"/>
                <w:lang w:eastAsia="pl-PL"/>
              </w:rPr>
            </w:pPr>
            <w:r w:rsidRPr="0063752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pl-PL"/>
              </w:rPr>
              <w:t xml:space="preserve">                                  NADLICZBOWYCH/PONADWYMIAROWYCH</w:t>
            </w:r>
          </w:p>
        </w:tc>
      </w:tr>
      <w:tr w:rsidR="00D554A7" w:rsidRPr="00235B8D" w14:paraId="62139641" w14:textId="77777777" w:rsidTr="00C911A9">
        <w:trPr>
          <w:gridAfter w:val="1"/>
          <w:wAfter w:w="547" w:type="dxa"/>
          <w:trHeight w:val="300"/>
        </w:trPr>
        <w:tc>
          <w:tcPr>
            <w:tcW w:w="1049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E2AFA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>(w celu wypłaty wynagrodzenia za przepracowane godziny nadliczbowe/ponadwymiarowe)</w:t>
            </w:r>
          </w:p>
        </w:tc>
      </w:tr>
      <w:tr w:rsidR="000331BE" w:rsidRPr="00235B8D" w14:paraId="5A6D2A0C" w14:textId="77777777" w:rsidTr="000331BE">
        <w:trPr>
          <w:gridAfter w:val="1"/>
          <w:wAfter w:w="547" w:type="dxa"/>
          <w:trHeight w:val="300"/>
        </w:trPr>
        <w:tc>
          <w:tcPr>
            <w:tcW w:w="4253" w:type="dxa"/>
            <w:gridSpan w:val="2"/>
            <w:shd w:val="clear" w:color="auto" w:fill="auto"/>
            <w:noWrap/>
            <w:vAlign w:val="center"/>
            <w:hideMark/>
          </w:tcPr>
          <w:p w14:paraId="74922B27" w14:textId="1BF5E701" w:rsidR="000331BE" w:rsidRPr="00771F1B" w:rsidRDefault="008B51C0" w:rsidP="00C911A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Cs w:val="20"/>
                <w:vertAlign w:val="superscript"/>
                <w:lang w:val="en-GB" w:eastAsia="pl-PL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 xml:space="preserve">  </w:t>
            </w:r>
            <w:r w:rsidR="009C0FF1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 xml:space="preserve">  </w:t>
            </w:r>
            <w:r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 xml:space="preserve">   </w:t>
            </w:r>
            <w:r w:rsidR="001F237B" w:rsidRPr="00771F1B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  <w:t>[[month]]</w:t>
            </w:r>
            <w:r w:rsidR="00817362" w:rsidRPr="00771F1B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  <w:t xml:space="preserve"> </w:t>
            </w:r>
            <w:r w:rsidR="000331BE" w:rsidRPr="00771F1B">
              <w:rPr>
                <w:rFonts w:ascii="Arial" w:eastAsia="Times New Roman" w:hAnsi="Arial" w:cs="Arial"/>
                <w:b/>
                <w:color w:val="000000"/>
                <w:szCs w:val="20"/>
                <w:vertAlign w:val="superscript"/>
                <w:lang w:val="en-GB" w:eastAsia="pl-PL"/>
              </w:rPr>
              <w:t xml:space="preserve">/ </w:t>
            </w:r>
            <w:r w:rsidR="001F237B" w:rsidRPr="00771F1B">
              <w:rPr>
                <w:rFonts w:ascii="Arial" w:eastAsia="Times New Roman" w:hAnsi="Arial" w:cs="Arial"/>
                <w:b/>
                <w:color w:val="000000"/>
                <w:szCs w:val="20"/>
                <w:vertAlign w:val="superscript"/>
                <w:lang w:val="en-GB" w:eastAsia="pl-PL"/>
              </w:rPr>
              <w:t>[[year]]</w:t>
            </w:r>
          </w:p>
          <w:p w14:paraId="268E6CE2" w14:textId="77777777" w:rsidR="000331BE" w:rsidRPr="00771F1B" w:rsidRDefault="000331BE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</w:pPr>
            <w:r w:rsidRPr="00771F1B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  <w:t xml:space="preserve">      (</w:t>
            </w:r>
            <w:proofErr w:type="spellStart"/>
            <w:r w:rsidRPr="00771F1B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  <w:t>miesiąc</w:t>
            </w:r>
            <w:proofErr w:type="spellEnd"/>
            <w:r w:rsidRPr="00771F1B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  <w:t>/</w:t>
            </w:r>
            <w:proofErr w:type="spellStart"/>
            <w:r w:rsidRPr="00771F1B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  <w:t>rok</w:t>
            </w:r>
            <w:proofErr w:type="spellEnd"/>
            <w:r w:rsidRPr="00771F1B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  <w:t xml:space="preserve">)                                                                 </w:t>
            </w:r>
          </w:p>
          <w:p w14:paraId="40F3DB5D" w14:textId="77777777" w:rsidR="000331BE" w:rsidRPr="00771F1B" w:rsidRDefault="000331BE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</w:pPr>
          </w:p>
          <w:p w14:paraId="663360A4" w14:textId="77777777" w:rsidR="000331BE" w:rsidRPr="00771F1B" w:rsidRDefault="000331BE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val="en-GB" w:eastAsia="pl-PL"/>
              </w:rPr>
            </w:pPr>
          </w:p>
          <w:p w14:paraId="18999209" w14:textId="4A5E7CF8" w:rsidR="000331BE" w:rsidRPr="00771F1B" w:rsidRDefault="00AB3172" w:rsidP="00C438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0"/>
                <w:lang w:val="en-GB" w:eastAsia="pl-PL"/>
              </w:rPr>
            </w:pPr>
            <w:r w:rsidRPr="00771F1B">
              <w:rPr>
                <w:rFonts w:ascii="Arial" w:eastAsia="Times New Roman" w:hAnsi="Arial" w:cs="Arial"/>
                <w:b/>
                <w:color w:val="000000"/>
                <w:szCs w:val="20"/>
                <w:lang w:val="en-GB" w:eastAsia="pl-PL"/>
              </w:rPr>
              <w:t>[[name]]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3278" w14:textId="77777777" w:rsidR="000331BE" w:rsidRPr="00771F1B" w:rsidRDefault="000331BE" w:rsidP="00C911A9">
            <w:pPr>
              <w:spacing w:after="0" w:line="240" w:lineRule="auto"/>
              <w:rPr>
                <w:rFonts w:eastAsia="Times New Roman" w:cstheme="minorHAnsi"/>
                <w:szCs w:val="20"/>
                <w:lang w:val="en-GB" w:eastAsia="pl-P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0FF36" w14:textId="77777777" w:rsidR="000331BE" w:rsidRPr="00771F1B" w:rsidRDefault="000331BE" w:rsidP="00C911A9">
            <w:pPr>
              <w:spacing w:after="0" w:line="240" w:lineRule="auto"/>
              <w:rPr>
                <w:rFonts w:eastAsia="Times New Roman" w:cstheme="minorHAnsi"/>
                <w:szCs w:val="20"/>
                <w:lang w:val="en-GB" w:eastAsia="pl-PL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B7762" w14:textId="77777777" w:rsidR="000331BE" w:rsidRPr="00771F1B" w:rsidRDefault="000331BE" w:rsidP="00C911A9">
            <w:pPr>
              <w:spacing w:after="0" w:line="240" w:lineRule="auto"/>
              <w:rPr>
                <w:rFonts w:eastAsia="Times New Roman" w:cstheme="minorHAnsi"/>
                <w:szCs w:val="20"/>
                <w:lang w:val="en-GB" w:eastAsia="pl-P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FD05B" w14:textId="77777777" w:rsidR="000331BE" w:rsidRPr="00771F1B" w:rsidRDefault="000331BE" w:rsidP="00C911A9">
            <w:pPr>
              <w:spacing w:after="0" w:line="240" w:lineRule="auto"/>
              <w:rPr>
                <w:rFonts w:eastAsia="Times New Roman" w:cstheme="minorHAnsi"/>
                <w:szCs w:val="20"/>
                <w:lang w:val="en-GB" w:eastAsia="pl-P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B29002A" w14:textId="77777777" w:rsidR="000331BE" w:rsidRPr="00771F1B" w:rsidRDefault="000331BE" w:rsidP="00C911A9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val="en-GB" w:eastAsia="pl-PL"/>
              </w:rPr>
            </w:pPr>
          </w:p>
        </w:tc>
        <w:tc>
          <w:tcPr>
            <w:tcW w:w="2533" w:type="dxa"/>
            <w:gridSpan w:val="3"/>
            <w:shd w:val="clear" w:color="auto" w:fill="auto"/>
            <w:noWrap/>
            <w:vAlign w:val="center"/>
            <w:hideMark/>
          </w:tcPr>
          <w:p w14:paraId="41F3AF82" w14:textId="70A0CECB" w:rsidR="000331BE" w:rsidRPr="000331BE" w:rsidRDefault="000331BE" w:rsidP="00C911A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Cs w:val="20"/>
                <w:vertAlign w:val="superscript"/>
                <w:lang w:eastAsia="pl-PL"/>
              </w:rPr>
            </w:pPr>
            <w:r>
              <w:rPr>
                <w:rFonts w:ascii="Arial" w:eastAsia="Times New Roman" w:hAnsi="Arial" w:cs="Arial"/>
                <w:b/>
                <w:color w:val="000000"/>
                <w:szCs w:val="20"/>
                <w:vertAlign w:val="superscript"/>
                <w:lang w:eastAsia="pl-PL"/>
              </w:rPr>
              <w:t>Laboratorium Badań Chemicznych Źródeł Prądu</w:t>
            </w:r>
            <w:r w:rsidR="00C01FE5">
              <w:rPr>
                <w:rFonts w:ascii="Arial" w:eastAsia="Times New Roman" w:hAnsi="Arial" w:cs="Arial"/>
                <w:b/>
                <w:color w:val="000000"/>
                <w:szCs w:val="20"/>
                <w:vertAlign w:val="superscript"/>
                <w:lang w:eastAsia="pl-PL"/>
              </w:rPr>
              <w:t xml:space="preserve"> / ZL</w:t>
            </w:r>
          </w:p>
          <w:p w14:paraId="0EF7FB37" w14:textId="218D39EB" w:rsidR="000331BE" w:rsidRPr="00235B8D" w:rsidRDefault="000331BE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>(centrum/dział/jednostka)</w:t>
            </w:r>
          </w:p>
        </w:tc>
      </w:tr>
      <w:tr w:rsidR="00D554A7" w:rsidRPr="00235B8D" w14:paraId="5EF28323" w14:textId="77777777" w:rsidTr="000331BE">
        <w:trPr>
          <w:gridAfter w:val="1"/>
          <w:wAfter w:w="547" w:type="dxa"/>
          <w:trHeight w:val="300"/>
        </w:trPr>
        <w:tc>
          <w:tcPr>
            <w:tcW w:w="425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2E9A0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 xml:space="preserve">    </w:t>
            </w:r>
            <w:r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 xml:space="preserve">                        </w:t>
            </w: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 xml:space="preserve"> (Nazwisko i imię pracownika)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95BBF" w14:textId="77777777" w:rsidR="00D554A7" w:rsidRPr="00235B8D" w:rsidRDefault="00D554A7" w:rsidP="00C911A9">
            <w:pPr>
              <w:spacing w:after="0" w:line="240" w:lineRule="auto"/>
              <w:rPr>
                <w:rFonts w:eastAsia="Times New Roman" w:cstheme="minorHAnsi"/>
                <w:color w:val="000000"/>
                <w:szCs w:val="20"/>
                <w:lang w:eastAsia="pl-PL"/>
              </w:rPr>
            </w:pP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15FD7" w14:textId="77777777" w:rsidR="00D554A7" w:rsidRPr="00235B8D" w:rsidRDefault="00D554A7" w:rsidP="00C911A9">
            <w:pPr>
              <w:spacing w:after="0" w:line="240" w:lineRule="auto"/>
              <w:rPr>
                <w:rFonts w:eastAsia="Times New Roman" w:cstheme="minorHAnsi"/>
                <w:szCs w:val="20"/>
                <w:lang w:eastAsia="pl-PL"/>
              </w:rPr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69072" w14:textId="77777777" w:rsidR="00D554A7" w:rsidRPr="00235B8D" w:rsidRDefault="00D554A7" w:rsidP="00C911A9">
            <w:pPr>
              <w:spacing w:after="0" w:line="240" w:lineRule="auto"/>
              <w:rPr>
                <w:rFonts w:eastAsia="Times New Roman" w:cstheme="minorHAnsi"/>
                <w:szCs w:val="20"/>
                <w:lang w:eastAsia="pl-PL"/>
              </w:rPr>
            </w:pP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06159" w14:textId="77777777" w:rsidR="00D554A7" w:rsidRPr="00235B8D" w:rsidRDefault="00D554A7" w:rsidP="00C911A9">
            <w:pPr>
              <w:spacing w:after="0" w:line="240" w:lineRule="auto"/>
              <w:rPr>
                <w:rFonts w:eastAsia="Times New Roman" w:cstheme="minorHAnsi"/>
                <w:szCs w:val="20"/>
                <w:lang w:eastAsia="pl-PL"/>
              </w:rPr>
            </w:pPr>
          </w:p>
        </w:tc>
        <w:tc>
          <w:tcPr>
            <w:tcW w:w="70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35797" w14:textId="77777777" w:rsidR="00D554A7" w:rsidRPr="00235B8D" w:rsidRDefault="00D554A7" w:rsidP="00C911A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pl-PL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427E6" w14:textId="77777777" w:rsidR="00D554A7" w:rsidRPr="00235B8D" w:rsidRDefault="00D554A7" w:rsidP="00C911A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pl-PL"/>
              </w:rPr>
            </w:pP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B9FE8" w14:textId="77777777" w:rsidR="00D554A7" w:rsidRPr="00235B8D" w:rsidRDefault="00D554A7" w:rsidP="00C911A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pl-PL"/>
              </w:rPr>
            </w:pPr>
          </w:p>
        </w:tc>
      </w:tr>
      <w:tr w:rsidR="00D554A7" w:rsidRPr="00235B8D" w14:paraId="05E703AF" w14:textId="77777777" w:rsidTr="00C911A9">
        <w:trPr>
          <w:gridAfter w:val="1"/>
          <w:wAfter w:w="547" w:type="dxa"/>
          <w:trHeight w:val="300"/>
        </w:trPr>
        <w:tc>
          <w:tcPr>
            <w:tcW w:w="42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9DB939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Rodzaj pracy</w:t>
            </w:r>
            <w:r w:rsidRPr="00235B8D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br/>
              <w:t>i stanowisko kosztów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77B92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Dzień miesiąca</w:t>
            </w:r>
          </w:p>
        </w:tc>
        <w:tc>
          <w:tcPr>
            <w:tcW w:w="524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AC9542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Ilość godzin nadliczbowych/ ponadwymiarowych</w:t>
            </w:r>
          </w:p>
        </w:tc>
      </w:tr>
      <w:tr w:rsidR="00D554A7" w:rsidRPr="00235B8D" w14:paraId="4DE5D309" w14:textId="77777777" w:rsidTr="000331BE">
        <w:trPr>
          <w:gridAfter w:val="1"/>
          <w:wAfter w:w="547" w:type="dxa"/>
          <w:trHeight w:val="450"/>
        </w:trPr>
        <w:tc>
          <w:tcPr>
            <w:tcW w:w="425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509F9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C4E2E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00172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Razem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437DF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Dodatek 50%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04E77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Dodatek 100%</w:t>
            </w:r>
          </w:p>
        </w:tc>
        <w:tc>
          <w:tcPr>
            <w:tcW w:w="70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EE6CD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Rodzaj zmiany (</w:t>
            </w:r>
            <w:proofErr w:type="gramStart"/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II,III</w:t>
            </w:r>
            <w:proofErr w:type="gramEnd"/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)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90976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 xml:space="preserve">Dodatek </w:t>
            </w:r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br/>
              <w:t>II zmiana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CB62D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  <w:t>Dodatek nocny</w:t>
            </w:r>
          </w:p>
        </w:tc>
      </w:tr>
      <w:tr w:rsidR="00D554A7" w:rsidRPr="00235B8D" w14:paraId="2FB11B31" w14:textId="77777777" w:rsidTr="000331BE">
        <w:trPr>
          <w:trHeight w:val="176"/>
        </w:trPr>
        <w:tc>
          <w:tcPr>
            <w:tcW w:w="425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DCF53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674877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3E89B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F40F2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B7E6D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</w:p>
        </w:tc>
        <w:tc>
          <w:tcPr>
            <w:tcW w:w="70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DCE79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6DE9C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6DAD0" w14:textId="77777777" w:rsidR="00D554A7" w:rsidRPr="00235B8D" w:rsidRDefault="00D554A7" w:rsidP="00C911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55D17" w14:textId="77777777" w:rsidR="00D554A7" w:rsidRPr="00235B8D" w:rsidRDefault="00D554A7" w:rsidP="00C911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</w:p>
        </w:tc>
      </w:tr>
      <w:tr w:rsidR="00473202" w:rsidRPr="00235B8D" w14:paraId="5F8585BE" w14:textId="77777777" w:rsidTr="00336F65">
        <w:trPr>
          <w:trHeight w:val="136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CE67E" w14:textId="528549A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33262" w14:textId="545FAF8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0C5CC" w14:textId="760B2CD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10809" w14:textId="6A32F2D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E34E2" w14:textId="672B427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FA65C" w14:textId="115E3F9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DCC3F" w14:textId="1042A97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168E6" w14:textId="773602AC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[[day1_x]]</w:t>
            </w:r>
          </w:p>
        </w:tc>
        <w:tc>
          <w:tcPr>
            <w:tcW w:w="547" w:type="dxa"/>
            <w:vAlign w:val="center"/>
            <w:hideMark/>
          </w:tcPr>
          <w:p w14:paraId="48221B7E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55AEC115" w14:textId="77777777" w:rsidTr="00657095">
        <w:trPr>
          <w:trHeight w:val="139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8A31E" w14:textId="2F3260E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66840" w14:textId="54CD4AF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A3B7C" w14:textId="3F82C2D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8F4E5" w14:textId="407BC70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79770" w14:textId="24F7AF8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9578A" w14:textId="37E3912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02E49" w14:textId="4E982C6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C889A" w14:textId="609B19C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[[day2_x]]</w:t>
            </w:r>
          </w:p>
        </w:tc>
        <w:tc>
          <w:tcPr>
            <w:tcW w:w="547" w:type="dxa"/>
            <w:vAlign w:val="center"/>
            <w:hideMark/>
          </w:tcPr>
          <w:p w14:paraId="1FC14CDF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7872B662" w14:textId="77777777" w:rsidTr="00657095">
        <w:trPr>
          <w:trHeight w:val="128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213B4" w14:textId="4B90897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[[day3_firma]]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2AA866" w14:textId="72F8890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B19E3" w14:textId="0E857A9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CE238" w14:textId="1B294D2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F667E" w14:textId="7D088C3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BDC32" w14:textId="699ACDC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B3DA2" w14:textId="5806543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85706" w14:textId="69C237F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[[day3_x]]</w:t>
            </w:r>
          </w:p>
        </w:tc>
        <w:tc>
          <w:tcPr>
            <w:tcW w:w="547" w:type="dxa"/>
            <w:vAlign w:val="center"/>
            <w:hideMark/>
          </w:tcPr>
          <w:p w14:paraId="536F85F4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0D52EC40" w14:textId="77777777" w:rsidTr="00657095">
        <w:trPr>
          <w:trHeight w:val="202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BB826" w14:textId="4435106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[[day4_firma]]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46F09" w14:textId="44DA1E5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46EF5" w14:textId="42B0825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[[day4_8h1]]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179CE" w14:textId="673A17B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[[day4_50]]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AB4A5" w14:textId="6A67D80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[[day4_8h2]]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0EB7D" w14:textId="720138C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[[day4_shift]]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71A8A" w14:textId="1C96597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[[day4_8h3]]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1EAFD" w14:textId="018AA71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[[day4_x]]</w:t>
            </w:r>
          </w:p>
        </w:tc>
        <w:tc>
          <w:tcPr>
            <w:tcW w:w="547" w:type="dxa"/>
            <w:vAlign w:val="center"/>
            <w:hideMark/>
          </w:tcPr>
          <w:p w14:paraId="3AC0B0FF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160CA77F" w14:textId="77777777" w:rsidTr="00657095">
        <w:trPr>
          <w:trHeight w:val="120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DFCE9" w14:textId="1445970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[[day5_firma]]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C5030" w14:textId="6511038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CF73D" w14:textId="29CE2F6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[[day5_8h1]]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5A2AD" w14:textId="20FFF24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[[day5_50]]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E8437" w14:textId="7D1704B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[[day5_8h2]]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302C2" w14:textId="2A012A0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[[day5_shift]]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D789B" w14:textId="2CC7C2C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[[day5_8h3]]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8D1FD" w14:textId="5BF63FA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[[day5_x]]</w:t>
            </w:r>
          </w:p>
        </w:tc>
        <w:tc>
          <w:tcPr>
            <w:tcW w:w="547" w:type="dxa"/>
            <w:vAlign w:val="center"/>
            <w:hideMark/>
          </w:tcPr>
          <w:p w14:paraId="23BC9E2B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49C29893" w14:textId="77777777" w:rsidTr="00657095">
        <w:trPr>
          <w:trHeight w:val="194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27EBC" w14:textId="193C610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[[day6_firma]]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4FD10" w14:textId="6867819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D37F0" w14:textId="6CAE2C4C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[[day6_8h1]]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7C608" w14:textId="4CB2317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[[day6_50]]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50490" w14:textId="46F9D75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[[day6_8h2]]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CD21E" w14:textId="1286FF7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[[day6_shift]]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59F84" w14:textId="4B3BEDE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[[day6_8h3]]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563E4" w14:textId="21FCD18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[[day6_x]]</w:t>
            </w:r>
          </w:p>
        </w:tc>
        <w:tc>
          <w:tcPr>
            <w:tcW w:w="547" w:type="dxa"/>
            <w:vAlign w:val="center"/>
            <w:hideMark/>
          </w:tcPr>
          <w:p w14:paraId="217612F9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278CBDBD" w14:textId="77777777" w:rsidTr="00657095">
        <w:trPr>
          <w:trHeight w:val="11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40922" w14:textId="1B9D6CF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[[day7_firma]]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BF2D01" w14:textId="06237DE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E3610" w14:textId="47D4E4B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[[day7_8h1]]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CCE37" w14:textId="49024F9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[[day7_50]]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FFBFB" w14:textId="2218FD5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[[day7_8h2]]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2AA84" w14:textId="3DBA698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[[day7_shift]]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47E17" w14:textId="366F293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[[day7_8h3]]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62706" w14:textId="1778F4A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[[day7_x]]</w:t>
            </w:r>
          </w:p>
        </w:tc>
        <w:tc>
          <w:tcPr>
            <w:tcW w:w="547" w:type="dxa"/>
            <w:vAlign w:val="center"/>
            <w:hideMark/>
          </w:tcPr>
          <w:p w14:paraId="5DD3F5E2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0BD62915" w14:textId="77777777" w:rsidTr="00657095">
        <w:trPr>
          <w:trHeight w:val="144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7BEF2" w14:textId="4EF025A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[[day8_firma]]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45281A" w14:textId="029A3FD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02D49" w14:textId="72D4E24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[[day8_8h1]]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61A11" w14:textId="7A5092A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[[day8_50]]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2E221" w14:textId="3946F09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[[day8_8h2]]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9F1AA" w14:textId="157BCA1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[[day8_shift]]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8F341" w14:textId="352DA44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[[day8_8h3]]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8DF0E" w14:textId="6CB8AD1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[[day8_x]]</w:t>
            </w:r>
          </w:p>
        </w:tc>
        <w:tc>
          <w:tcPr>
            <w:tcW w:w="547" w:type="dxa"/>
            <w:vAlign w:val="center"/>
            <w:hideMark/>
          </w:tcPr>
          <w:p w14:paraId="52B1D8C7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5C7DA563" w14:textId="77777777" w:rsidTr="00657095">
        <w:trPr>
          <w:trHeight w:val="203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2B57D" w14:textId="1411ACE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[[day9_firma]]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9525A" w14:textId="3A69C1C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92DA6" w14:textId="4E555A1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[[day9_8h1]]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902CF" w14:textId="0F8B04F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[[day9_50]]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DA04E" w14:textId="085DC39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[[day9_8h2]]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BB9C2" w14:textId="05932A9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[[day9_shift]]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23732" w14:textId="3EDC276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[[day9_8h3]]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C4C57" w14:textId="7DF64DF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[[day9_x]]</w:t>
            </w:r>
          </w:p>
        </w:tc>
        <w:tc>
          <w:tcPr>
            <w:tcW w:w="547" w:type="dxa"/>
            <w:vAlign w:val="center"/>
            <w:hideMark/>
          </w:tcPr>
          <w:p w14:paraId="01094A8D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401729E7" w14:textId="77777777" w:rsidTr="00657095">
        <w:trPr>
          <w:trHeight w:val="132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EC093" w14:textId="3E0004D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[[day10_firma]]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EA524" w14:textId="49E7898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21278" w14:textId="1A8E29D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[[day10_8h1]]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B6EDF" w14:textId="11AE5FE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[[day10_50]]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91C5C" w14:textId="2C67BD2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[[day10_8h2]]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1A381" w14:textId="26A904D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[[day10_shift]]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A5A8A" w14:textId="307AC99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[[day10_8h3]]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02F54" w14:textId="4A69011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[[day10_x]]</w:t>
            </w:r>
          </w:p>
        </w:tc>
        <w:tc>
          <w:tcPr>
            <w:tcW w:w="547" w:type="dxa"/>
            <w:vAlign w:val="center"/>
            <w:hideMark/>
          </w:tcPr>
          <w:p w14:paraId="37F4A97E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779211E5" w14:textId="77777777" w:rsidTr="00657095">
        <w:trPr>
          <w:trHeight w:val="140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F68AB" w14:textId="1EBE624C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[[day11_firma]]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F5B97" w14:textId="56AAA3A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5FCE" w14:textId="63C5CBF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[[day11_8h1]]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D6BA2" w14:textId="4A60EB1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[[day11_50]]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6DAD3" w14:textId="795C987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[[day11_8h2]]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5BA99" w14:textId="0F4E9AE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[[day11_shift]]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479A3" w14:textId="7EE48AC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[[day11_8h3]]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B5E4B" w14:textId="5560DE3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[[day11_x]]</w:t>
            </w:r>
          </w:p>
        </w:tc>
        <w:tc>
          <w:tcPr>
            <w:tcW w:w="547" w:type="dxa"/>
            <w:vAlign w:val="center"/>
            <w:hideMark/>
          </w:tcPr>
          <w:p w14:paraId="6B5D5BA7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029244A3" w14:textId="77777777" w:rsidTr="00657095">
        <w:trPr>
          <w:trHeight w:val="199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584B0" w14:textId="28B9B86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[[day12_firma]]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02F93" w14:textId="044D330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DF9DC" w14:textId="5366309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[[day12_8h1]]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7567F" w14:textId="6D3EBA2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[[day12_50]]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E1D6D" w14:textId="1F5DC22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[[day12_8h2]]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CFE4" w14:textId="44422BD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[[day12_shift]]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329E2" w14:textId="106FC5B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[[day12_8h3]]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A8498" w14:textId="2C81461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[[day12_x]]</w:t>
            </w:r>
          </w:p>
        </w:tc>
        <w:tc>
          <w:tcPr>
            <w:tcW w:w="547" w:type="dxa"/>
            <w:vAlign w:val="center"/>
            <w:hideMark/>
          </w:tcPr>
          <w:p w14:paraId="622D6540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781C7CBB" w14:textId="77777777" w:rsidTr="00657095">
        <w:trPr>
          <w:trHeight w:val="132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FC269" w14:textId="15C144E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[[day13_firma]]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1FB88" w14:textId="193531A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B6287" w14:textId="24A02ED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[[day13_8h1]]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FB1E0" w14:textId="2E5B540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[[day13_50]]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7E09A" w14:textId="10E7E9C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[[day13_8h2]]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04218" w14:textId="76F7E01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[[day13_shift]]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47DDF" w14:textId="454D80B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[[day13_8h3]]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D7DC0" w14:textId="7555101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[[day13_x]]</w:t>
            </w:r>
          </w:p>
        </w:tc>
        <w:tc>
          <w:tcPr>
            <w:tcW w:w="547" w:type="dxa"/>
            <w:vAlign w:val="center"/>
            <w:hideMark/>
          </w:tcPr>
          <w:p w14:paraId="0E3DE8E6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366BB79C" w14:textId="77777777" w:rsidTr="00657095">
        <w:trPr>
          <w:trHeight w:val="191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A0AD4" w14:textId="2BA168E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[[day14_firma]]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E5708" w14:textId="33E40B5C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DBD07" w14:textId="35E2A45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[[day14_8h1]]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97754" w14:textId="70FAF86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[[day14_50]]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3BDC9" w14:textId="2C525E6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[[day14_8h2]]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4CAEB" w14:textId="7AE82F6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[[day14_shift]]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97FCD" w14:textId="56DF8E9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[[day14_8h3]]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89AA4" w14:textId="4AF3C7E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[[day14_x]]</w:t>
            </w:r>
          </w:p>
        </w:tc>
        <w:tc>
          <w:tcPr>
            <w:tcW w:w="547" w:type="dxa"/>
            <w:vAlign w:val="center"/>
            <w:hideMark/>
          </w:tcPr>
          <w:p w14:paraId="5EC13DC6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65B1B286" w14:textId="77777777" w:rsidTr="00657095">
        <w:trPr>
          <w:trHeight w:val="124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FBDFA" w14:textId="60006CE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[[day15_firma]]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D805A6" w14:textId="5E6A6D1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D8560" w14:textId="6B323A8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[[day15_8h1]]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28613" w14:textId="75C595F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[[day15_50]]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E4459" w14:textId="6550A2D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[[day15_8h2]]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0BBB5" w14:textId="0A7B69D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[[day15_shift]]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E037F" w14:textId="5FFB48F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[[day15_8h3]]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8DE00" w14:textId="7B8A235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[[day15_x]]</w:t>
            </w:r>
          </w:p>
        </w:tc>
        <w:tc>
          <w:tcPr>
            <w:tcW w:w="547" w:type="dxa"/>
            <w:vAlign w:val="center"/>
            <w:hideMark/>
          </w:tcPr>
          <w:p w14:paraId="2CB98F0D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1F09BAC1" w14:textId="77777777" w:rsidTr="00657095">
        <w:trPr>
          <w:trHeight w:val="184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A9F7C" w14:textId="4A99580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[[day16_firma]]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54BF6" w14:textId="1FB8FDC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FF636" w14:textId="71B0C71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[[day16_8h1]]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520ED" w14:textId="23C705C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[[day16_50]]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CFD7E" w14:textId="1102A80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[[day16_8h2]]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572A3" w14:textId="2D57DE8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[[day16_shift]]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BA2F7" w14:textId="50D5FC8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[[day16_8h3]]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7D013" w14:textId="582559A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[[day16_x]]</w:t>
            </w:r>
          </w:p>
        </w:tc>
        <w:tc>
          <w:tcPr>
            <w:tcW w:w="547" w:type="dxa"/>
            <w:vAlign w:val="center"/>
            <w:hideMark/>
          </w:tcPr>
          <w:p w14:paraId="7286236B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15142C5A" w14:textId="77777777" w:rsidTr="00657095">
        <w:trPr>
          <w:trHeight w:val="115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E53C1" w14:textId="4F7982B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[[day17_firma]]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0048D" w14:textId="63E28F3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B9593" w14:textId="0EC49FC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[[day17_8h1]]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60816" w14:textId="4CABA85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[[day17_50]]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10C1C" w14:textId="7791CB4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[[day17_8h2]]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A5906" w14:textId="5A4A891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[[day17_shift]]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626A1" w14:textId="0E1AE2B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[[day17_8h3]]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4B41A" w14:textId="1C2E553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[[day17_x]]</w:t>
            </w:r>
          </w:p>
        </w:tc>
        <w:tc>
          <w:tcPr>
            <w:tcW w:w="547" w:type="dxa"/>
            <w:vAlign w:val="center"/>
            <w:hideMark/>
          </w:tcPr>
          <w:p w14:paraId="006DF31C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2EA62114" w14:textId="77777777" w:rsidTr="00657095">
        <w:trPr>
          <w:trHeight w:val="176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62E7F" w14:textId="6718FED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[[day18_firma]]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628D27" w14:textId="37C54BC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DC639" w14:textId="1C26772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[[day18_8h1]]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A1CE5" w14:textId="5D66899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[[day18_50]]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37322" w14:textId="0C74160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[[day18_8h2]]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48F3B" w14:textId="70E108D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[[day18_shift]]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7A6E5" w14:textId="51917DC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[[day18_8h3]]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A8A0A" w14:textId="1E529A0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[[day18_x]]</w:t>
            </w:r>
          </w:p>
        </w:tc>
        <w:tc>
          <w:tcPr>
            <w:tcW w:w="547" w:type="dxa"/>
            <w:vAlign w:val="center"/>
            <w:hideMark/>
          </w:tcPr>
          <w:p w14:paraId="496E7C5F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5269E6A5" w14:textId="77777777" w:rsidTr="00657095">
        <w:trPr>
          <w:trHeight w:val="108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FCA91" w14:textId="1FDE914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[[day19_firma]]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AEF66" w14:textId="1C6934F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EE3E9" w14:textId="3BC957D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[[day19_8h1]]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A42E8" w14:textId="50ECF5D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[[day19_50]]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568EA" w14:textId="1BB1940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[[day19_8h2]]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6C069" w14:textId="36A37D0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[[day19_shift]]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04919" w14:textId="714A9E6C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[[day19_8h3]]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10C77" w14:textId="34A8EA2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[[day19_x]]</w:t>
            </w:r>
          </w:p>
        </w:tc>
        <w:tc>
          <w:tcPr>
            <w:tcW w:w="547" w:type="dxa"/>
            <w:vAlign w:val="center"/>
            <w:hideMark/>
          </w:tcPr>
          <w:p w14:paraId="7F67F689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59751674" w14:textId="77777777" w:rsidTr="00657095">
        <w:trPr>
          <w:trHeight w:val="167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231F7" w14:textId="2F7913A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[[day20_firma]]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03AB66" w14:textId="731EB40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3134B" w14:textId="34742BB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[[day20_8h1]]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7D04E" w14:textId="223209E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[[day20_50]]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F12B0" w14:textId="753448A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[[day20_8h2]]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C8EF3" w14:textId="5C04080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[[day20_shift]]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4F624" w14:textId="38E6F4F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[[day20_8h3]]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3A935" w14:textId="3D45ED9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[[day20_x]]</w:t>
            </w:r>
          </w:p>
        </w:tc>
        <w:tc>
          <w:tcPr>
            <w:tcW w:w="547" w:type="dxa"/>
            <w:vAlign w:val="center"/>
            <w:hideMark/>
          </w:tcPr>
          <w:p w14:paraId="5FFF1FD5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70DC8DF8" w14:textId="77777777" w:rsidTr="00657095">
        <w:trPr>
          <w:trHeight w:val="126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B4571" w14:textId="71819EA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[[day21_firma]]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3F012" w14:textId="22FEB71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DAB4B" w14:textId="5A74BDB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[[day21_8h1]]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14466" w14:textId="41940E0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[[day21_50]]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9C2F7" w14:textId="1FF73A4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[[day21_8h2]]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94344" w14:textId="631BFF6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[[day21_shift]]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650C3" w14:textId="534097A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[[day21_8h3]]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50022" w14:textId="446CC27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[[day21_x]]</w:t>
            </w:r>
          </w:p>
        </w:tc>
        <w:tc>
          <w:tcPr>
            <w:tcW w:w="547" w:type="dxa"/>
            <w:vAlign w:val="center"/>
            <w:hideMark/>
          </w:tcPr>
          <w:p w14:paraId="6DC31A80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7FC887B9" w14:textId="77777777" w:rsidTr="00657095">
        <w:trPr>
          <w:trHeight w:val="117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F4B78" w14:textId="3590E43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[[day22_firma]]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3F157C" w14:textId="382E13C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7F631" w14:textId="763247F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[[day22_8h1]]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C557F" w14:textId="3A065B2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[[day22_50]]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8BC9C" w14:textId="58D59BE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[[day22_8h2]]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8847C" w14:textId="31CFFBFC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[[day22_shift]]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F84C1" w14:textId="6DF77D2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[[day22_8h3]]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4B5C1" w14:textId="23693BC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[[day22_x]]</w:t>
            </w:r>
          </w:p>
        </w:tc>
        <w:tc>
          <w:tcPr>
            <w:tcW w:w="547" w:type="dxa"/>
            <w:vAlign w:val="center"/>
            <w:hideMark/>
          </w:tcPr>
          <w:p w14:paraId="1F4D9E8F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3FAE7D2A" w14:textId="77777777" w:rsidTr="00657095">
        <w:trPr>
          <w:trHeight w:val="92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BB1C0" w14:textId="25955BD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[[day23_firma]]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F022C" w14:textId="026E1C0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30948" w14:textId="395D78D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[[day23_8h1]]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7EAF1" w14:textId="187F96D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[[day23_50]]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D0CF2" w14:textId="662874D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[[day23_8h2]]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6813F" w14:textId="333F224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[[day23_shift]]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925DB" w14:textId="392BD59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[[day23_8h3]]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DFF7A" w14:textId="75119DB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[[day23_x]]</w:t>
            </w:r>
          </w:p>
        </w:tc>
        <w:tc>
          <w:tcPr>
            <w:tcW w:w="547" w:type="dxa"/>
            <w:vAlign w:val="center"/>
            <w:hideMark/>
          </w:tcPr>
          <w:p w14:paraId="716EB8A5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3341A523" w14:textId="77777777" w:rsidTr="00657095">
        <w:trPr>
          <w:trHeight w:val="152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48B67" w14:textId="7CBD098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[[day24_firma]]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64AB68" w14:textId="7A6065C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0AF70" w14:textId="6F56F9A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[[day24_8h1]]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742C9" w14:textId="247A215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[[day24_50]]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A16D4" w14:textId="2E68BAF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[[day24_8h2]]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A7597" w14:textId="663EB7E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[[day24_shift]]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E12FF" w14:textId="114301C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[[day24_8h3]]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BA51E" w14:textId="19470BE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[[day24_x]]</w:t>
            </w:r>
          </w:p>
        </w:tc>
        <w:tc>
          <w:tcPr>
            <w:tcW w:w="547" w:type="dxa"/>
            <w:vAlign w:val="center"/>
            <w:hideMark/>
          </w:tcPr>
          <w:p w14:paraId="70BA39A0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353C4806" w14:textId="77777777" w:rsidTr="00657095">
        <w:trPr>
          <w:trHeight w:val="225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690CD9" w14:textId="0954928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[[day25_firma]]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1ED891" w14:textId="680F05EC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716B4" w14:textId="2C51FE4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[[day25_8h1]]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EE41C" w14:textId="5228850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[[day25_50]]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1F583" w14:textId="14B526E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[[day25_8h2]]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49FA5" w14:textId="04B0D2A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[[day25_shift]]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D5CED" w14:textId="7B63F88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[[day25_8h3]]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2BDCD" w14:textId="2B52BEE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[[day25_x]]</w:t>
            </w:r>
          </w:p>
        </w:tc>
        <w:tc>
          <w:tcPr>
            <w:tcW w:w="547" w:type="dxa"/>
            <w:vAlign w:val="center"/>
            <w:hideMark/>
          </w:tcPr>
          <w:p w14:paraId="295822D0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48EEFA13" w14:textId="77777777" w:rsidTr="00657095">
        <w:trPr>
          <w:trHeight w:val="130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3EC70" w14:textId="0233096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[[day26_firma]]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271DB" w14:textId="1AA11E3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6D158" w14:textId="3DEC4D8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[[day26_8h1]]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A27AA" w14:textId="5D1ACA0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[[day26_50]]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060A0" w14:textId="15237889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[[day26_8h2]]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7B8FD" w14:textId="392D3D9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[[day26_shift]]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073BC" w14:textId="05A118C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[[day26_8h3]]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4EB7B" w14:textId="083BA68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[[day26_x]]</w:t>
            </w:r>
          </w:p>
        </w:tc>
        <w:tc>
          <w:tcPr>
            <w:tcW w:w="547" w:type="dxa"/>
            <w:vAlign w:val="center"/>
            <w:hideMark/>
          </w:tcPr>
          <w:p w14:paraId="6DAAB502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4D9FCA4D" w14:textId="77777777" w:rsidTr="00657095">
        <w:trPr>
          <w:trHeight w:val="204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FC778F" w14:textId="2CD29C6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[[day27_firma]]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35574" w14:textId="60DA741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23F4D" w14:textId="27A51854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[[day27_8h1]]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31FB4" w14:textId="243C092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[[day27_50]]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3EEBD" w14:textId="2A4709E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[[day27_8h2]]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ACB44" w14:textId="6F8C0E3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[[day27_shift]]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93E4" w14:textId="1A65D04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[[day27_8h3]]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A87C5" w14:textId="63EF3FC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[[day27_x]]</w:t>
            </w:r>
          </w:p>
        </w:tc>
        <w:tc>
          <w:tcPr>
            <w:tcW w:w="547" w:type="dxa"/>
            <w:vAlign w:val="center"/>
            <w:hideMark/>
          </w:tcPr>
          <w:p w14:paraId="0DB75761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57FCA7AF" w14:textId="77777777" w:rsidTr="00657095">
        <w:trPr>
          <w:trHeight w:val="122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20D04E" w14:textId="63E6D18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[[day28_firma]]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3FC21" w14:textId="2A2764F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55E1" w14:textId="09C1537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[[day28_8h1]]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7750D" w14:textId="55512A6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[[day28_50]]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2452C" w14:textId="78761F4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[[day28_8h2]]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46D77" w14:textId="4162728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[[day28_shift]]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86F2F" w14:textId="73A2FE9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[[day28_8h3]]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E28C7" w14:textId="10053A4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[[day28_x]]</w:t>
            </w:r>
          </w:p>
        </w:tc>
        <w:tc>
          <w:tcPr>
            <w:tcW w:w="547" w:type="dxa"/>
            <w:vAlign w:val="center"/>
            <w:hideMark/>
          </w:tcPr>
          <w:p w14:paraId="37AF37CE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2E9574FE" w14:textId="77777777" w:rsidTr="00657095">
        <w:trPr>
          <w:trHeight w:val="196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9DA37" w14:textId="043EE69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lastRenderedPageBreak/>
              <w:t>[[day29_firma]]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52A32" w14:textId="082F577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29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0C58A" w14:textId="3F4FBF1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[[day29_8h1]]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6FEE7" w14:textId="5AAF6E4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[[day29_50]]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D8723" w14:textId="3FBD93F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[[day29_8h2]]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60B6D" w14:textId="40E1042E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[[day29_shift]]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14567" w14:textId="6C449B5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[[day29_8h3]]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058AF" w14:textId="1C8922DD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[[day29_x]]</w:t>
            </w:r>
          </w:p>
        </w:tc>
        <w:tc>
          <w:tcPr>
            <w:tcW w:w="547" w:type="dxa"/>
            <w:vAlign w:val="center"/>
            <w:hideMark/>
          </w:tcPr>
          <w:p w14:paraId="64370A5D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333C8563" w14:textId="77777777" w:rsidTr="00657095">
        <w:trPr>
          <w:trHeight w:val="113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5FAA2" w14:textId="4FB3DA4F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[[day30_firma]]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5CE1D4" w14:textId="1E1CC86C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07F12" w14:textId="5B2E116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[[day30_8h1]]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7B586" w14:textId="53357E5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[[day30_50]]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BA34E" w14:textId="1892046B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[[day30_8h2]]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4C812" w14:textId="4E19A056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[[day30_shift]]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C211F" w14:textId="649C0A7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[[day30_8h3]]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F8027" w14:textId="0D61E748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[[day30_x]]</w:t>
            </w:r>
          </w:p>
        </w:tc>
        <w:tc>
          <w:tcPr>
            <w:tcW w:w="547" w:type="dxa"/>
            <w:vAlign w:val="center"/>
            <w:hideMark/>
          </w:tcPr>
          <w:p w14:paraId="6793FC22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7394F085" w14:textId="77777777" w:rsidTr="00657095">
        <w:trPr>
          <w:trHeight w:val="188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5E30F" w14:textId="125438A3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sz w:val="18"/>
                <w:szCs w:val="18"/>
              </w:rPr>
              <w:t>[[day31_firma]]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483DA" w14:textId="565FD301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31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30E06" w14:textId="59640C7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[[day31_8h1]]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DCF20" w14:textId="153F37EA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[[day31_50]]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FDB64" w14:textId="7686C170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[[day31_8h2]]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039DD" w14:textId="6CA1E612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[[day31_shift]]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87F0B" w14:textId="2FDB6EB5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[[day31_8h3]]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EA5D6" w14:textId="09333907" w:rsidR="00473202" w:rsidRPr="00473202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l-PL"/>
              </w:rPr>
            </w:pPr>
            <w:r w:rsidRPr="00473202">
              <w:rPr>
                <w:rFonts w:ascii="Arial" w:hAnsi="Arial" w:cs="Arial"/>
                <w:sz w:val="16"/>
                <w:szCs w:val="16"/>
              </w:rPr>
              <w:t>[[day31_x]]</w:t>
            </w:r>
          </w:p>
        </w:tc>
        <w:tc>
          <w:tcPr>
            <w:tcW w:w="547" w:type="dxa"/>
            <w:vAlign w:val="center"/>
            <w:hideMark/>
          </w:tcPr>
          <w:p w14:paraId="09DCB83F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473202" w:rsidRPr="00235B8D" w14:paraId="50D22503" w14:textId="77777777" w:rsidTr="004E2A96">
        <w:trPr>
          <w:trHeight w:val="300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DC21E4" w14:textId="77777777" w:rsidR="00473202" w:rsidRPr="00235B8D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Ogółem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D002C" w14:textId="77777777" w:rsidR="00473202" w:rsidRPr="00235B8D" w:rsidRDefault="00473202" w:rsidP="004732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C5161" w14:textId="5AE327E7" w:rsidR="00473202" w:rsidRPr="00473202" w:rsidRDefault="00473202" w:rsidP="004E2A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b/>
                <w:bCs/>
                <w:sz w:val="18"/>
                <w:szCs w:val="18"/>
              </w:rPr>
              <w:t>[[sum1]]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AD552" w14:textId="33A376B5" w:rsidR="00473202" w:rsidRPr="00473202" w:rsidRDefault="00473202" w:rsidP="004E2A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697E3" w14:textId="269F873C" w:rsidR="00473202" w:rsidRPr="00473202" w:rsidRDefault="00473202" w:rsidP="004E2A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b/>
                <w:bCs/>
                <w:sz w:val="18"/>
                <w:szCs w:val="18"/>
              </w:rPr>
              <w:t>[[sum2]]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DA4EC" w14:textId="00D0D113" w:rsidR="00473202" w:rsidRPr="00473202" w:rsidRDefault="00473202" w:rsidP="004E2A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b/>
                <w:bCs/>
                <w:sz w:val="18"/>
                <w:szCs w:val="18"/>
              </w:rPr>
              <w:t>–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CDA30" w14:textId="7C3A6ADD" w:rsidR="00473202" w:rsidRPr="00473202" w:rsidRDefault="00473202" w:rsidP="004E2A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b/>
                <w:bCs/>
                <w:sz w:val="18"/>
                <w:szCs w:val="18"/>
              </w:rPr>
              <w:t>[[sum3]]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B1EDB" w14:textId="140366B2" w:rsidR="00473202" w:rsidRPr="00473202" w:rsidRDefault="00473202" w:rsidP="004E2A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l-PL"/>
              </w:rPr>
            </w:pPr>
            <w:r w:rsidRPr="00473202">
              <w:rPr>
                <w:rFonts w:ascii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547" w:type="dxa"/>
            <w:vAlign w:val="center"/>
            <w:hideMark/>
          </w:tcPr>
          <w:p w14:paraId="44CB92F9" w14:textId="77777777" w:rsidR="00473202" w:rsidRPr="00235B8D" w:rsidRDefault="00473202" w:rsidP="0047320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1172A2" w:rsidRPr="00235B8D" w14:paraId="3488DE73" w14:textId="77777777" w:rsidTr="00C911A9">
        <w:trPr>
          <w:trHeight w:val="300"/>
        </w:trPr>
        <w:tc>
          <w:tcPr>
            <w:tcW w:w="963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B3AA" w14:textId="77777777" w:rsidR="001172A2" w:rsidRPr="00235B8D" w:rsidRDefault="001172A2" w:rsidP="001172A2">
            <w:pPr>
              <w:spacing w:after="0" w:line="240" w:lineRule="auto"/>
              <w:ind w:right="-74"/>
              <w:rPr>
                <w:rFonts w:eastAsia="Times New Roman" w:cs="Calibri"/>
                <w:color w:val="000000"/>
                <w:szCs w:val="20"/>
                <w:lang w:eastAsia="pl-PL"/>
              </w:rPr>
            </w:pPr>
            <w:r w:rsidRPr="00235B8D">
              <w:rPr>
                <w:rFonts w:eastAsia="Times New Roman" w:cs="Calibri"/>
                <w:color w:val="000000"/>
                <w:szCs w:val="20"/>
                <w:lang w:eastAsia="pl-PL"/>
              </w:rPr>
              <w:t>Nie uzgodniono dni wolnych za godziny przepracowane w dniach wolnych od pracy.</w:t>
            </w:r>
          </w:p>
          <w:p w14:paraId="1C1356DA" w14:textId="77777777" w:rsidR="001172A2" w:rsidRPr="00235B8D" w:rsidRDefault="001172A2" w:rsidP="001172A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Cs w:val="20"/>
                <w:lang w:eastAsia="pl-P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7B7B9" w14:textId="77777777" w:rsidR="001172A2" w:rsidRPr="00235B8D" w:rsidRDefault="001172A2" w:rsidP="001172A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pl-PL"/>
              </w:rPr>
            </w:pPr>
          </w:p>
        </w:tc>
        <w:tc>
          <w:tcPr>
            <w:tcW w:w="547" w:type="dxa"/>
            <w:vAlign w:val="center"/>
            <w:hideMark/>
          </w:tcPr>
          <w:p w14:paraId="364FF578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1172A2" w:rsidRPr="00235B8D" w14:paraId="595B3ABC" w14:textId="77777777" w:rsidTr="000331BE">
        <w:trPr>
          <w:trHeight w:val="300"/>
        </w:trPr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AC42A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41F53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2A978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C23CE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6D0E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760D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77A89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9AE3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6A406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  <w:tc>
          <w:tcPr>
            <w:tcW w:w="547" w:type="dxa"/>
            <w:vAlign w:val="center"/>
            <w:hideMark/>
          </w:tcPr>
          <w:p w14:paraId="738F3E70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1172A2" w:rsidRPr="00235B8D" w14:paraId="7E4998C6" w14:textId="77777777" w:rsidTr="000331BE">
        <w:trPr>
          <w:trHeight w:val="595"/>
        </w:trPr>
        <w:tc>
          <w:tcPr>
            <w:tcW w:w="42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91571" w14:textId="77777777" w:rsidR="001172A2" w:rsidRPr="00235B8D" w:rsidRDefault="001172A2" w:rsidP="001172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  <w:t>………………………….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84D0B" w14:textId="77777777" w:rsidR="001172A2" w:rsidRPr="00235B8D" w:rsidRDefault="001172A2" w:rsidP="001172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  <w:t>………………</w:t>
            </w:r>
          </w:p>
        </w:tc>
        <w:tc>
          <w:tcPr>
            <w:tcW w:w="24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0734B" w14:textId="6141818D" w:rsidR="001172A2" w:rsidRPr="00235B8D" w:rsidRDefault="001172A2" w:rsidP="001172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  <w:t>……………………………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3C4FD" w14:textId="77777777" w:rsidR="001172A2" w:rsidRPr="00235B8D" w:rsidRDefault="001172A2" w:rsidP="001172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  <w:t>……………</w:t>
            </w:r>
            <w:r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  <w:t>…...</w:t>
            </w:r>
          </w:p>
        </w:tc>
        <w:tc>
          <w:tcPr>
            <w:tcW w:w="547" w:type="dxa"/>
            <w:vAlign w:val="center"/>
            <w:hideMark/>
          </w:tcPr>
          <w:p w14:paraId="2198CEFE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  <w:tr w:rsidR="001172A2" w:rsidRPr="00235B8D" w14:paraId="05068524" w14:textId="77777777" w:rsidTr="000331BE">
        <w:trPr>
          <w:trHeight w:val="900"/>
        </w:trPr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76CE1A" w14:textId="77777777" w:rsidR="001172A2" w:rsidRPr="00235B8D" w:rsidRDefault="001172A2" w:rsidP="001172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>pracownik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DA41F" w14:textId="77777777" w:rsidR="001172A2" w:rsidRPr="00235B8D" w:rsidRDefault="001172A2" w:rsidP="001172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E0995" w14:textId="1960DE81" w:rsidR="001172A2" w:rsidRPr="00235B8D" w:rsidRDefault="001172A2" w:rsidP="001172A2">
            <w:pPr>
              <w:spacing w:after="0" w:line="240" w:lineRule="auto"/>
              <w:jc w:val="left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>(</w:t>
            </w:r>
            <w:r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>d</w:t>
            </w: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>yrektor centrum/kierownik podstawowej komórki organizacyjnej)</w:t>
            </w:r>
          </w:p>
        </w:tc>
        <w:tc>
          <w:tcPr>
            <w:tcW w:w="24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28E8C" w14:textId="77777777" w:rsidR="001172A2" w:rsidRPr="00235B8D" w:rsidRDefault="001172A2" w:rsidP="001172A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>Dyrektor Departamentu HR/</w:t>
            </w: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br/>
              <w:t>inny wyznaczony pracownik Departamentu HR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3362C" w14:textId="77777777" w:rsidR="001172A2" w:rsidRPr="00235B8D" w:rsidRDefault="001172A2" w:rsidP="001172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pl-PL"/>
              </w:rPr>
            </w:pPr>
            <w:r w:rsidRPr="00235B8D">
              <w:rPr>
                <w:rFonts w:ascii="Arial" w:eastAsia="Times New Roman" w:hAnsi="Arial" w:cs="Arial"/>
                <w:color w:val="000000"/>
                <w:szCs w:val="20"/>
                <w:vertAlign w:val="superscript"/>
                <w:lang w:eastAsia="pl-PL"/>
              </w:rPr>
              <w:t>Dyrektor/Z-ca Dyrektora</w:t>
            </w:r>
          </w:p>
        </w:tc>
        <w:tc>
          <w:tcPr>
            <w:tcW w:w="547" w:type="dxa"/>
            <w:vAlign w:val="center"/>
            <w:hideMark/>
          </w:tcPr>
          <w:p w14:paraId="7542215B" w14:textId="77777777" w:rsidR="001172A2" w:rsidRPr="00235B8D" w:rsidRDefault="001172A2" w:rsidP="001172A2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eastAsia="pl-PL"/>
              </w:rPr>
            </w:pPr>
          </w:p>
        </w:tc>
      </w:tr>
    </w:tbl>
    <w:p w14:paraId="791E6BE2" w14:textId="14618695" w:rsidR="00235B8D" w:rsidRPr="00235B8D" w:rsidRDefault="00235B8D" w:rsidP="00235B8D">
      <w:pPr>
        <w:spacing w:after="0" w:line="240" w:lineRule="auto"/>
        <w:jc w:val="left"/>
        <w:rPr>
          <w:rFonts w:ascii="Arial" w:hAnsi="Arial" w:cs="Arial"/>
          <w:sz w:val="24"/>
          <w:szCs w:val="24"/>
        </w:rPr>
      </w:pPr>
    </w:p>
    <w:sectPr w:rsidR="00235B8D" w:rsidRPr="00235B8D" w:rsidSect="00637526">
      <w:footerReference w:type="default" r:id="rId8"/>
      <w:pgSz w:w="11906" w:h="16838" w:code="9"/>
      <w:pgMar w:top="1418" w:right="1276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C11BC" w14:textId="77777777" w:rsidR="00FE7A37" w:rsidRDefault="00FE7A37" w:rsidP="006747BD">
      <w:pPr>
        <w:spacing w:after="0" w:line="240" w:lineRule="auto"/>
      </w:pPr>
      <w:r>
        <w:separator/>
      </w:r>
    </w:p>
  </w:endnote>
  <w:endnote w:type="continuationSeparator" w:id="0">
    <w:p w14:paraId="47A6B7A6" w14:textId="77777777" w:rsidR="00FE7A37" w:rsidRDefault="00FE7A37" w:rsidP="00674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itka Small">
    <w:panose1 w:val="00000000000000000000"/>
    <w:charset w:val="EE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97AB2" w14:textId="2C7438BC" w:rsidR="006B1DB1" w:rsidRDefault="006B1DB1">
    <w:pPr>
      <w:pStyle w:val="Stopka"/>
    </w:pPr>
  </w:p>
  <w:p w14:paraId="09888446" w14:textId="0EA157FF" w:rsidR="00567D3A" w:rsidRDefault="00567D3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97925" w14:textId="77777777" w:rsidR="00FE7A37" w:rsidRDefault="00FE7A37" w:rsidP="006747BD">
      <w:pPr>
        <w:spacing w:after="0" w:line="240" w:lineRule="auto"/>
      </w:pPr>
      <w:r>
        <w:separator/>
      </w:r>
    </w:p>
  </w:footnote>
  <w:footnote w:type="continuationSeparator" w:id="0">
    <w:p w14:paraId="011E1911" w14:textId="77777777" w:rsidR="00FE7A37" w:rsidRDefault="00FE7A37" w:rsidP="00674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344C3EA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87ECE"/>
    <w:multiLevelType w:val="hybridMultilevel"/>
    <w:tmpl w:val="110C6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1282D"/>
    <w:multiLevelType w:val="hybridMultilevel"/>
    <w:tmpl w:val="1CC2B560"/>
    <w:lvl w:ilvl="0" w:tplc="56D6BDF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62F72"/>
    <w:multiLevelType w:val="hybridMultilevel"/>
    <w:tmpl w:val="B42CB37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108E77C4">
      <w:start w:val="1"/>
      <w:numFmt w:val="decimal"/>
      <w:lvlText w:val="%2."/>
      <w:lvlJc w:val="left"/>
      <w:pPr>
        <w:ind w:left="1440" w:hanging="360"/>
      </w:pPr>
      <w:rPr>
        <w:rFonts w:ascii="Arial" w:eastAsia="Calibri" w:hAnsi="Arial" w:cs="Arial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C0F2C"/>
    <w:multiLevelType w:val="hybridMultilevel"/>
    <w:tmpl w:val="64B85494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6372D"/>
    <w:multiLevelType w:val="hybridMultilevel"/>
    <w:tmpl w:val="C660DDC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D717B8"/>
    <w:multiLevelType w:val="hybridMultilevel"/>
    <w:tmpl w:val="4DE6C5A6"/>
    <w:lvl w:ilvl="0" w:tplc="04150011">
      <w:start w:val="1"/>
      <w:numFmt w:val="decimal"/>
      <w:lvlText w:val="%1)"/>
      <w:lvlJc w:val="left"/>
      <w:pPr>
        <w:ind w:left="1074" w:hanging="360"/>
      </w:pPr>
    </w:lvl>
    <w:lvl w:ilvl="1" w:tplc="04150019" w:tentative="1">
      <w:start w:val="1"/>
      <w:numFmt w:val="lowerLetter"/>
      <w:lvlText w:val="%2."/>
      <w:lvlJc w:val="left"/>
      <w:pPr>
        <w:ind w:left="1794" w:hanging="360"/>
      </w:pPr>
    </w:lvl>
    <w:lvl w:ilvl="2" w:tplc="0415001B" w:tentative="1">
      <w:start w:val="1"/>
      <w:numFmt w:val="lowerRoman"/>
      <w:lvlText w:val="%3."/>
      <w:lvlJc w:val="right"/>
      <w:pPr>
        <w:ind w:left="2514" w:hanging="180"/>
      </w:pPr>
    </w:lvl>
    <w:lvl w:ilvl="3" w:tplc="0415000F" w:tentative="1">
      <w:start w:val="1"/>
      <w:numFmt w:val="decimal"/>
      <w:lvlText w:val="%4."/>
      <w:lvlJc w:val="left"/>
      <w:pPr>
        <w:ind w:left="3234" w:hanging="360"/>
      </w:pPr>
    </w:lvl>
    <w:lvl w:ilvl="4" w:tplc="04150019" w:tentative="1">
      <w:start w:val="1"/>
      <w:numFmt w:val="lowerLetter"/>
      <w:lvlText w:val="%5."/>
      <w:lvlJc w:val="left"/>
      <w:pPr>
        <w:ind w:left="3954" w:hanging="360"/>
      </w:pPr>
    </w:lvl>
    <w:lvl w:ilvl="5" w:tplc="0415001B" w:tentative="1">
      <w:start w:val="1"/>
      <w:numFmt w:val="lowerRoman"/>
      <w:lvlText w:val="%6."/>
      <w:lvlJc w:val="right"/>
      <w:pPr>
        <w:ind w:left="4674" w:hanging="180"/>
      </w:pPr>
    </w:lvl>
    <w:lvl w:ilvl="6" w:tplc="0415000F" w:tentative="1">
      <w:start w:val="1"/>
      <w:numFmt w:val="decimal"/>
      <w:lvlText w:val="%7."/>
      <w:lvlJc w:val="left"/>
      <w:pPr>
        <w:ind w:left="5394" w:hanging="360"/>
      </w:pPr>
    </w:lvl>
    <w:lvl w:ilvl="7" w:tplc="04150019" w:tentative="1">
      <w:start w:val="1"/>
      <w:numFmt w:val="lowerLetter"/>
      <w:lvlText w:val="%8."/>
      <w:lvlJc w:val="left"/>
      <w:pPr>
        <w:ind w:left="6114" w:hanging="360"/>
      </w:pPr>
    </w:lvl>
    <w:lvl w:ilvl="8" w:tplc="0415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7" w15:restartNumberingAfterBreak="0">
    <w:nsid w:val="0BB01A38"/>
    <w:multiLevelType w:val="hybridMultilevel"/>
    <w:tmpl w:val="FF3C4CB2"/>
    <w:lvl w:ilvl="0" w:tplc="355EC5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195162"/>
    <w:multiLevelType w:val="hybridMultilevel"/>
    <w:tmpl w:val="2E26EC54"/>
    <w:lvl w:ilvl="0" w:tplc="C26663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0C6D67EC"/>
    <w:multiLevelType w:val="hybridMultilevel"/>
    <w:tmpl w:val="1270BAF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410671"/>
    <w:multiLevelType w:val="hybridMultilevel"/>
    <w:tmpl w:val="8D8822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75B87"/>
    <w:multiLevelType w:val="hybridMultilevel"/>
    <w:tmpl w:val="7C706E2A"/>
    <w:lvl w:ilvl="0" w:tplc="15466A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AF4CF7"/>
    <w:multiLevelType w:val="hybridMultilevel"/>
    <w:tmpl w:val="0F047B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C247D3"/>
    <w:multiLevelType w:val="hybridMultilevel"/>
    <w:tmpl w:val="7FFEC6CA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2E456B3"/>
    <w:multiLevelType w:val="hybridMultilevel"/>
    <w:tmpl w:val="6D9C5FD2"/>
    <w:lvl w:ilvl="0" w:tplc="0415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5" w15:restartNumberingAfterBreak="0">
    <w:nsid w:val="130010A4"/>
    <w:multiLevelType w:val="hybridMultilevel"/>
    <w:tmpl w:val="B88459A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C0472D"/>
    <w:multiLevelType w:val="hybridMultilevel"/>
    <w:tmpl w:val="A9DCF66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2424A3"/>
    <w:multiLevelType w:val="hybridMultilevel"/>
    <w:tmpl w:val="2E26EC5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172E07E6"/>
    <w:multiLevelType w:val="hybridMultilevel"/>
    <w:tmpl w:val="8BAE2296"/>
    <w:lvl w:ilvl="0" w:tplc="7B7E0E28">
      <w:numFmt w:val="bullet"/>
      <w:lvlText w:val="-"/>
      <w:lvlJc w:val="left"/>
      <w:pPr>
        <w:ind w:left="97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9" w15:restartNumberingAfterBreak="0">
    <w:nsid w:val="17CD39EE"/>
    <w:multiLevelType w:val="hybridMultilevel"/>
    <w:tmpl w:val="2E26EC5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17D86C76"/>
    <w:multiLevelType w:val="hybridMultilevel"/>
    <w:tmpl w:val="B88459A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506CBB"/>
    <w:multiLevelType w:val="hybridMultilevel"/>
    <w:tmpl w:val="1BB6601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5B17D5"/>
    <w:multiLevelType w:val="hybridMultilevel"/>
    <w:tmpl w:val="EA8A46B8"/>
    <w:lvl w:ilvl="0" w:tplc="3DF2C5B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776D57"/>
    <w:multiLevelType w:val="multilevel"/>
    <w:tmpl w:val="C5D656EE"/>
    <w:styleLink w:val="WWNum6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4" w15:restartNumberingAfterBreak="0">
    <w:nsid w:val="1DBC63AD"/>
    <w:multiLevelType w:val="hybridMultilevel"/>
    <w:tmpl w:val="6C5EF3B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5F51B6"/>
    <w:multiLevelType w:val="hybridMultilevel"/>
    <w:tmpl w:val="0AACE9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AC6437"/>
    <w:multiLevelType w:val="hybridMultilevel"/>
    <w:tmpl w:val="9E629D12"/>
    <w:lvl w:ilvl="0" w:tplc="445E3A9A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E62408">
      <w:start w:val="1"/>
      <w:numFmt w:val="lowerLetter"/>
      <w:lvlText w:val="%2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E295B4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2260BC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8A2510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58FAFA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16387A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1AE67C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1A3A1E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3A945D4"/>
    <w:multiLevelType w:val="hybridMultilevel"/>
    <w:tmpl w:val="0F047B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C953FD"/>
    <w:multiLevelType w:val="hybridMultilevel"/>
    <w:tmpl w:val="A36A81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E51F47"/>
    <w:multiLevelType w:val="hybridMultilevel"/>
    <w:tmpl w:val="5120C19C"/>
    <w:lvl w:ilvl="0" w:tplc="0415000F">
      <w:start w:val="1"/>
      <w:numFmt w:val="decimal"/>
      <w:lvlText w:val="%1."/>
      <w:lvlJc w:val="left"/>
      <w:pPr>
        <w:ind w:left="820" w:hanging="360"/>
      </w:pPr>
    </w:lvl>
    <w:lvl w:ilvl="1" w:tplc="04150019" w:tentative="1">
      <w:start w:val="1"/>
      <w:numFmt w:val="lowerLetter"/>
      <w:lvlText w:val="%2."/>
      <w:lvlJc w:val="left"/>
      <w:pPr>
        <w:ind w:left="1540" w:hanging="360"/>
      </w:pPr>
    </w:lvl>
    <w:lvl w:ilvl="2" w:tplc="0415001B" w:tentative="1">
      <w:start w:val="1"/>
      <w:numFmt w:val="lowerRoman"/>
      <w:lvlText w:val="%3."/>
      <w:lvlJc w:val="right"/>
      <w:pPr>
        <w:ind w:left="2260" w:hanging="180"/>
      </w:pPr>
    </w:lvl>
    <w:lvl w:ilvl="3" w:tplc="0415000F" w:tentative="1">
      <w:start w:val="1"/>
      <w:numFmt w:val="decimal"/>
      <w:lvlText w:val="%4."/>
      <w:lvlJc w:val="left"/>
      <w:pPr>
        <w:ind w:left="2980" w:hanging="360"/>
      </w:pPr>
    </w:lvl>
    <w:lvl w:ilvl="4" w:tplc="04150019" w:tentative="1">
      <w:start w:val="1"/>
      <w:numFmt w:val="lowerLetter"/>
      <w:lvlText w:val="%5."/>
      <w:lvlJc w:val="left"/>
      <w:pPr>
        <w:ind w:left="3700" w:hanging="360"/>
      </w:pPr>
    </w:lvl>
    <w:lvl w:ilvl="5" w:tplc="0415001B" w:tentative="1">
      <w:start w:val="1"/>
      <w:numFmt w:val="lowerRoman"/>
      <w:lvlText w:val="%6."/>
      <w:lvlJc w:val="right"/>
      <w:pPr>
        <w:ind w:left="4420" w:hanging="180"/>
      </w:pPr>
    </w:lvl>
    <w:lvl w:ilvl="6" w:tplc="0415000F" w:tentative="1">
      <w:start w:val="1"/>
      <w:numFmt w:val="decimal"/>
      <w:lvlText w:val="%7."/>
      <w:lvlJc w:val="left"/>
      <w:pPr>
        <w:ind w:left="5140" w:hanging="360"/>
      </w:pPr>
    </w:lvl>
    <w:lvl w:ilvl="7" w:tplc="04150019" w:tentative="1">
      <w:start w:val="1"/>
      <w:numFmt w:val="lowerLetter"/>
      <w:lvlText w:val="%8."/>
      <w:lvlJc w:val="left"/>
      <w:pPr>
        <w:ind w:left="5860" w:hanging="360"/>
      </w:pPr>
    </w:lvl>
    <w:lvl w:ilvl="8" w:tplc="0415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0" w15:restartNumberingAfterBreak="0">
    <w:nsid w:val="29030BE3"/>
    <w:multiLevelType w:val="multilevel"/>
    <w:tmpl w:val="27CC4B6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)"/>
      <w:lvlJc w:val="left"/>
      <w:pPr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1" w15:restartNumberingAfterBreak="0">
    <w:nsid w:val="2D5A0A5C"/>
    <w:multiLevelType w:val="hybridMultilevel"/>
    <w:tmpl w:val="0F047B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A075C3"/>
    <w:multiLevelType w:val="hybridMultilevel"/>
    <w:tmpl w:val="0764D9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E154F6"/>
    <w:multiLevelType w:val="hybridMultilevel"/>
    <w:tmpl w:val="A480608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563D8D"/>
    <w:multiLevelType w:val="multilevel"/>
    <w:tmpl w:val="D134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6B4E0D"/>
    <w:multiLevelType w:val="hybridMultilevel"/>
    <w:tmpl w:val="0AACE9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815A8E"/>
    <w:multiLevelType w:val="hybridMultilevel"/>
    <w:tmpl w:val="3BDCE39C"/>
    <w:lvl w:ilvl="0" w:tplc="7876E2F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757667"/>
    <w:multiLevelType w:val="hybridMultilevel"/>
    <w:tmpl w:val="D49621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23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FC319A"/>
    <w:multiLevelType w:val="hybridMultilevel"/>
    <w:tmpl w:val="F2A68DC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80F62B8"/>
    <w:multiLevelType w:val="hybridMultilevel"/>
    <w:tmpl w:val="7B04D520"/>
    <w:lvl w:ilvl="0" w:tplc="04150003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40" w15:restartNumberingAfterBreak="0">
    <w:nsid w:val="387C30F5"/>
    <w:multiLevelType w:val="hybridMultilevel"/>
    <w:tmpl w:val="2D242C10"/>
    <w:lvl w:ilvl="0" w:tplc="60E0E6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9BE7AF9"/>
    <w:multiLevelType w:val="hybridMultilevel"/>
    <w:tmpl w:val="063ED1A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AE53264"/>
    <w:multiLevelType w:val="hybridMultilevel"/>
    <w:tmpl w:val="F2C65CBE"/>
    <w:lvl w:ilvl="0" w:tplc="7B76F97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37" w:hanging="360"/>
      </w:pPr>
    </w:lvl>
    <w:lvl w:ilvl="2" w:tplc="0415001B" w:tentative="1">
      <w:start w:val="1"/>
      <w:numFmt w:val="lowerRoman"/>
      <w:lvlText w:val="%3."/>
      <w:lvlJc w:val="right"/>
      <w:pPr>
        <w:ind w:left="2157" w:hanging="180"/>
      </w:pPr>
    </w:lvl>
    <w:lvl w:ilvl="3" w:tplc="0415000F" w:tentative="1">
      <w:start w:val="1"/>
      <w:numFmt w:val="decimal"/>
      <w:lvlText w:val="%4."/>
      <w:lvlJc w:val="left"/>
      <w:pPr>
        <w:ind w:left="2877" w:hanging="360"/>
      </w:pPr>
    </w:lvl>
    <w:lvl w:ilvl="4" w:tplc="04150019" w:tentative="1">
      <w:start w:val="1"/>
      <w:numFmt w:val="lowerLetter"/>
      <w:lvlText w:val="%5."/>
      <w:lvlJc w:val="left"/>
      <w:pPr>
        <w:ind w:left="3597" w:hanging="360"/>
      </w:pPr>
    </w:lvl>
    <w:lvl w:ilvl="5" w:tplc="0415001B" w:tentative="1">
      <w:start w:val="1"/>
      <w:numFmt w:val="lowerRoman"/>
      <w:lvlText w:val="%6."/>
      <w:lvlJc w:val="right"/>
      <w:pPr>
        <w:ind w:left="4317" w:hanging="180"/>
      </w:pPr>
    </w:lvl>
    <w:lvl w:ilvl="6" w:tplc="0415000F" w:tentative="1">
      <w:start w:val="1"/>
      <w:numFmt w:val="decimal"/>
      <w:lvlText w:val="%7."/>
      <w:lvlJc w:val="left"/>
      <w:pPr>
        <w:ind w:left="5037" w:hanging="360"/>
      </w:pPr>
    </w:lvl>
    <w:lvl w:ilvl="7" w:tplc="04150019" w:tentative="1">
      <w:start w:val="1"/>
      <w:numFmt w:val="lowerLetter"/>
      <w:lvlText w:val="%8."/>
      <w:lvlJc w:val="left"/>
      <w:pPr>
        <w:ind w:left="5757" w:hanging="360"/>
      </w:pPr>
    </w:lvl>
    <w:lvl w:ilvl="8" w:tplc="0415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3" w15:restartNumberingAfterBreak="0">
    <w:nsid w:val="3F281BEB"/>
    <w:multiLevelType w:val="hybridMultilevel"/>
    <w:tmpl w:val="CD26E3BC"/>
    <w:lvl w:ilvl="0" w:tplc="407413D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50019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40C87CF6"/>
    <w:multiLevelType w:val="multilevel"/>
    <w:tmpl w:val="628E543C"/>
    <w:styleLink w:val="WWNum15"/>
    <w:lvl w:ilvl="0">
      <w:start w:val="1"/>
      <w:numFmt w:val="decimal"/>
      <w:lvlText w:val="%1."/>
      <w:lvlJc w:val="left"/>
      <w:pPr>
        <w:ind w:left="1077" w:hanging="360"/>
      </w:pPr>
      <w:rPr>
        <w:rFonts w:eastAsia="Calibri" w:cs="Arial"/>
      </w:r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1.%2.%3."/>
      <w:lvlJc w:val="right"/>
      <w:pPr>
        <w:ind w:left="2517" w:hanging="180"/>
      </w:pPr>
    </w:lvl>
    <w:lvl w:ilvl="3">
      <w:start w:val="1"/>
      <w:numFmt w:val="decimal"/>
      <w:lvlText w:val="%1.%2.%3.%4."/>
      <w:lvlJc w:val="left"/>
      <w:pPr>
        <w:ind w:left="3237" w:hanging="360"/>
      </w:pPr>
    </w:lvl>
    <w:lvl w:ilvl="4">
      <w:start w:val="1"/>
      <w:numFmt w:val="lowerLetter"/>
      <w:lvlText w:val="%1.%2.%3.%4.%5."/>
      <w:lvlJc w:val="left"/>
      <w:pPr>
        <w:ind w:left="3957" w:hanging="360"/>
      </w:pPr>
    </w:lvl>
    <w:lvl w:ilvl="5">
      <w:start w:val="1"/>
      <w:numFmt w:val="lowerRoman"/>
      <w:lvlText w:val="%1.%2.%3.%4.%5.%6."/>
      <w:lvlJc w:val="right"/>
      <w:pPr>
        <w:ind w:left="4677" w:hanging="180"/>
      </w:pPr>
    </w:lvl>
    <w:lvl w:ilvl="6">
      <w:start w:val="1"/>
      <w:numFmt w:val="decimal"/>
      <w:lvlText w:val="%1.%2.%3.%4.%5.%6.%7."/>
      <w:lvlJc w:val="left"/>
      <w:pPr>
        <w:ind w:left="5397" w:hanging="360"/>
      </w:pPr>
    </w:lvl>
    <w:lvl w:ilvl="7">
      <w:start w:val="1"/>
      <w:numFmt w:val="lowerLetter"/>
      <w:lvlText w:val="%1.%2.%3.%4.%5.%6.%7.%8."/>
      <w:lvlJc w:val="left"/>
      <w:pPr>
        <w:ind w:left="6117" w:hanging="360"/>
      </w:pPr>
    </w:lvl>
    <w:lvl w:ilvl="8">
      <w:start w:val="1"/>
      <w:numFmt w:val="lowerRoman"/>
      <w:lvlText w:val="%1.%2.%3.%4.%5.%6.%7.%8.%9."/>
      <w:lvlJc w:val="right"/>
      <w:pPr>
        <w:ind w:left="6837" w:hanging="180"/>
      </w:pPr>
    </w:lvl>
  </w:abstractNum>
  <w:abstractNum w:abstractNumId="45" w15:restartNumberingAfterBreak="0">
    <w:nsid w:val="413C5B95"/>
    <w:multiLevelType w:val="hybridMultilevel"/>
    <w:tmpl w:val="B886832C"/>
    <w:lvl w:ilvl="0" w:tplc="A76EA344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3D5CC6"/>
    <w:multiLevelType w:val="hybridMultilevel"/>
    <w:tmpl w:val="DE98F4D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5871E15"/>
    <w:multiLevelType w:val="hybridMultilevel"/>
    <w:tmpl w:val="7AE2C64C"/>
    <w:lvl w:ilvl="0" w:tplc="E3E08ECE">
      <w:start w:val="7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68CC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1884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0603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041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9872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82F6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28C5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E04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6462C95"/>
    <w:multiLevelType w:val="hybridMultilevel"/>
    <w:tmpl w:val="4A4E2B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93628B"/>
    <w:multiLevelType w:val="hybridMultilevel"/>
    <w:tmpl w:val="C2F00E1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427F92"/>
    <w:multiLevelType w:val="hybridMultilevel"/>
    <w:tmpl w:val="BC1E85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E82278D"/>
    <w:multiLevelType w:val="hybridMultilevel"/>
    <w:tmpl w:val="F7343E0C"/>
    <w:lvl w:ilvl="0" w:tplc="FEEAF7AA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F386EDB"/>
    <w:multiLevelType w:val="hybridMultilevel"/>
    <w:tmpl w:val="3DBE2AE8"/>
    <w:lvl w:ilvl="0" w:tplc="52700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FD43235"/>
    <w:multiLevelType w:val="hybridMultilevel"/>
    <w:tmpl w:val="26085B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28DE4F1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FFB177F"/>
    <w:multiLevelType w:val="hybridMultilevel"/>
    <w:tmpl w:val="1000396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79C52FF"/>
    <w:multiLevelType w:val="hybridMultilevel"/>
    <w:tmpl w:val="0AACE9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7C9760C"/>
    <w:multiLevelType w:val="hybridMultilevel"/>
    <w:tmpl w:val="47AE588E"/>
    <w:lvl w:ilvl="0" w:tplc="C7FA403C">
      <w:start w:val="1"/>
      <w:numFmt w:val="decimal"/>
      <w:lvlText w:val="%1."/>
      <w:lvlJc w:val="left"/>
      <w:pPr>
        <w:ind w:left="1077" w:hanging="360"/>
      </w:pPr>
      <w:rPr>
        <w:b w:val="0"/>
        <w:bCs/>
      </w:rPr>
    </w:lvl>
    <w:lvl w:ilvl="1" w:tplc="04150019" w:tentative="1">
      <w:start w:val="1"/>
      <w:numFmt w:val="lowerLetter"/>
      <w:lvlText w:val="%2."/>
      <w:lvlJc w:val="left"/>
      <w:pPr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7" w15:restartNumberingAfterBreak="0">
    <w:nsid w:val="58295661"/>
    <w:multiLevelType w:val="hybridMultilevel"/>
    <w:tmpl w:val="D0C810C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B6920D9"/>
    <w:multiLevelType w:val="hybridMultilevel"/>
    <w:tmpl w:val="9986467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272339"/>
    <w:multiLevelType w:val="hybridMultilevel"/>
    <w:tmpl w:val="587E644A"/>
    <w:lvl w:ilvl="0" w:tplc="0415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1820521"/>
    <w:multiLevelType w:val="hybridMultilevel"/>
    <w:tmpl w:val="CE9849C6"/>
    <w:lvl w:ilvl="0" w:tplc="2B92E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23270A"/>
    <w:multiLevelType w:val="hybridMultilevel"/>
    <w:tmpl w:val="604EF5B2"/>
    <w:lvl w:ilvl="0" w:tplc="6D8AA120">
      <w:start w:val="1"/>
      <w:numFmt w:val="decimal"/>
      <w:lvlText w:val="%1."/>
      <w:lvlJc w:val="left"/>
      <w:pPr>
        <w:ind w:left="1077" w:hanging="360"/>
      </w:pPr>
      <w:rPr>
        <w:rFonts w:ascii="Arial" w:eastAsia="Calibri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797" w:hanging="360"/>
      </w:pPr>
    </w:lvl>
    <w:lvl w:ilvl="2" w:tplc="0415001B" w:tentative="1">
      <w:start w:val="1"/>
      <w:numFmt w:val="lowerRoman"/>
      <w:lvlText w:val="%3."/>
      <w:lvlJc w:val="right"/>
      <w:pPr>
        <w:ind w:left="2517" w:hanging="180"/>
      </w:pPr>
    </w:lvl>
    <w:lvl w:ilvl="3" w:tplc="0415000F" w:tentative="1">
      <w:start w:val="1"/>
      <w:numFmt w:val="decimal"/>
      <w:lvlText w:val="%4."/>
      <w:lvlJc w:val="left"/>
      <w:pPr>
        <w:ind w:left="3237" w:hanging="360"/>
      </w:pPr>
    </w:lvl>
    <w:lvl w:ilvl="4" w:tplc="04150019" w:tentative="1">
      <w:start w:val="1"/>
      <w:numFmt w:val="lowerLetter"/>
      <w:lvlText w:val="%5."/>
      <w:lvlJc w:val="left"/>
      <w:pPr>
        <w:ind w:left="3957" w:hanging="360"/>
      </w:pPr>
    </w:lvl>
    <w:lvl w:ilvl="5" w:tplc="0415001B" w:tentative="1">
      <w:start w:val="1"/>
      <w:numFmt w:val="lowerRoman"/>
      <w:lvlText w:val="%6."/>
      <w:lvlJc w:val="right"/>
      <w:pPr>
        <w:ind w:left="4677" w:hanging="180"/>
      </w:pPr>
    </w:lvl>
    <w:lvl w:ilvl="6" w:tplc="0415000F" w:tentative="1">
      <w:start w:val="1"/>
      <w:numFmt w:val="decimal"/>
      <w:lvlText w:val="%7."/>
      <w:lvlJc w:val="left"/>
      <w:pPr>
        <w:ind w:left="5397" w:hanging="360"/>
      </w:pPr>
    </w:lvl>
    <w:lvl w:ilvl="7" w:tplc="04150019" w:tentative="1">
      <w:start w:val="1"/>
      <w:numFmt w:val="lowerLetter"/>
      <w:lvlText w:val="%8."/>
      <w:lvlJc w:val="left"/>
      <w:pPr>
        <w:ind w:left="6117" w:hanging="360"/>
      </w:pPr>
    </w:lvl>
    <w:lvl w:ilvl="8" w:tplc="0415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2" w15:restartNumberingAfterBreak="0">
    <w:nsid w:val="6315630F"/>
    <w:multiLevelType w:val="hybridMultilevel"/>
    <w:tmpl w:val="0AACE99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451231"/>
    <w:multiLevelType w:val="hybridMultilevel"/>
    <w:tmpl w:val="BF0479C0"/>
    <w:lvl w:ilvl="0" w:tplc="AAB694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87D3FA0"/>
    <w:multiLevelType w:val="hybridMultilevel"/>
    <w:tmpl w:val="44AAA834"/>
    <w:lvl w:ilvl="0" w:tplc="0415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90E10DB"/>
    <w:multiLevelType w:val="multilevel"/>
    <w:tmpl w:val="C3AAC75E"/>
    <w:styleLink w:val="WWNum61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66" w15:restartNumberingAfterBreak="0">
    <w:nsid w:val="699D6C9C"/>
    <w:multiLevelType w:val="hybridMultilevel"/>
    <w:tmpl w:val="2E26EC5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7" w15:restartNumberingAfterBreak="0">
    <w:nsid w:val="6C821285"/>
    <w:multiLevelType w:val="hybridMultilevel"/>
    <w:tmpl w:val="60E0EAD0"/>
    <w:lvl w:ilvl="0" w:tplc="676E4A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7">
      <w:start w:val="1"/>
      <w:numFmt w:val="lowerLetter"/>
      <w:lvlText w:val="%2)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DAC1EA1"/>
    <w:multiLevelType w:val="hybridMultilevel"/>
    <w:tmpl w:val="F5E272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C113A2"/>
    <w:multiLevelType w:val="hybridMultilevel"/>
    <w:tmpl w:val="02AA9A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803953"/>
    <w:multiLevelType w:val="hybridMultilevel"/>
    <w:tmpl w:val="0FC200D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57D1256"/>
    <w:multiLevelType w:val="hybridMultilevel"/>
    <w:tmpl w:val="62944BF2"/>
    <w:lvl w:ilvl="0" w:tplc="57BC52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8BA5719"/>
    <w:multiLevelType w:val="hybridMultilevel"/>
    <w:tmpl w:val="0F047BBC"/>
    <w:lvl w:ilvl="0" w:tplc="15A01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A8D4006"/>
    <w:multiLevelType w:val="hybridMultilevel"/>
    <w:tmpl w:val="9DC2A8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D1D1EF8"/>
    <w:multiLevelType w:val="hybridMultilevel"/>
    <w:tmpl w:val="2AD0C3BC"/>
    <w:lvl w:ilvl="0" w:tplc="3DF2C5B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D307FD1"/>
    <w:multiLevelType w:val="hybridMultilevel"/>
    <w:tmpl w:val="E87ECDD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58639F"/>
    <w:multiLevelType w:val="hybridMultilevel"/>
    <w:tmpl w:val="0914C736"/>
    <w:lvl w:ilvl="0" w:tplc="085854BC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4C912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9EFEE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8E1EE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5A5F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DE094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ED7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560D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8AD03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5"/>
  </w:num>
  <w:num w:numId="3">
    <w:abstractNumId w:val="68"/>
  </w:num>
  <w:num w:numId="4">
    <w:abstractNumId w:val="69"/>
  </w:num>
  <w:num w:numId="5">
    <w:abstractNumId w:val="73"/>
  </w:num>
  <w:num w:numId="6">
    <w:abstractNumId w:val="57"/>
  </w:num>
  <w:num w:numId="7">
    <w:abstractNumId w:val="70"/>
  </w:num>
  <w:num w:numId="8">
    <w:abstractNumId w:val="18"/>
  </w:num>
  <w:num w:numId="9">
    <w:abstractNumId w:val="3"/>
  </w:num>
  <w:num w:numId="10">
    <w:abstractNumId w:val="16"/>
  </w:num>
  <w:num w:numId="11">
    <w:abstractNumId w:val="61"/>
  </w:num>
  <w:num w:numId="12">
    <w:abstractNumId w:val="43"/>
  </w:num>
  <w:num w:numId="13">
    <w:abstractNumId w:val="29"/>
  </w:num>
  <w:num w:numId="14">
    <w:abstractNumId w:val="56"/>
  </w:num>
  <w:num w:numId="15">
    <w:abstractNumId w:val="54"/>
  </w:num>
  <w:num w:numId="16">
    <w:abstractNumId w:val="42"/>
  </w:num>
  <w:num w:numId="17">
    <w:abstractNumId w:val="46"/>
  </w:num>
  <w:num w:numId="18">
    <w:abstractNumId w:val="24"/>
  </w:num>
  <w:num w:numId="19">
    <w:abstractNumId w:val="48"/>
  </w:num>
  <w:num w:numId="20">
    <w:abstractNumId w:val="6"/>
  </w:num>
  <w:num w:numId="21">
    <w:abstractNumId w:val="58"/>
  </w:num>
  <w:num w:numId="22">
    <w:abstractNumId w:val="71"/>
  </w:num>
  <w:num w:numId="23">
    <w:abstractNumId w:val="64"/>
  </w:num>
  <w:num w:numId="24">
    <w:abstractNumId w:val="21"/>
  </w:num>
  <w:num w:numId="25">
    <w:abstractNumId w:val="34"/>
  </w:num>
  <w:num w:numId="26">
    <w:abstractNumId w:val="30"/>
  </w:num>
  <w:num w:numId="27">
    <w:abstractNumId w:val="67"/>
  </w:num>
  <w:num w:numId="28">
    <w:abstractNumId w:val="4"/>
  </w:num>
  <w:num w:numId="29">
    <w:abstractNumId w:val="41"/>
  </w:num>
  <w:num w:numId="30">
    <w:abstractNumId w:val="37"/>
  </w:num>
  <w:num w:numId="31">
    <w:abstractNumId w:val="63"/>
  </w:num>
  <w:num w:numId="32">
    <w:abstractNumId w:val="65"/>
  </w:num>
  <w:num w:numId="33">
    <w:abstractNumId w:val="23"/>
  </w:num>
  <w:num w:numId="34">
    <w:abstractNumId w:val="44"/>
  </w:num>
  <w:num w:numId="35">
    <w:abstractNumId w:val="62"/>
  </w:num>
  <w:num w:numId="36">
    <w:abstractNumId w:val="20"/>
  </w:num>
  <w:num w:numId="37">
    <w:abstractNumId w:val="72"/>
  </w:num>
  <w:num w:numId="38">
    <w:abstractNumId w:val="8"/>
  </w:num>
  <w:num w:numId="39">
    <w:abstractNumId w:val="59"/>
  </w:num>
  <w:num w:numId="40">
    <w:abstractNumId w:val="49"/>
  </w:num>
  <w:num w:numId="41">
    <w:abstractNumId w:val="75"/>
  </w:num>
  <w:num w:numId="42">
    <w:abstractNumId w:val="9"/>
  </w:num>
  <w:num w:numId="43">
    <w:abstractNumId w:val="36"/>
  </w:num>
  <w:num w:numId="44">
    <w:abstractNumId w:val="2"/>
  </w:num>
  <w:num w:numId="45">
    <w:abstractNumId w:val="52"/>
  </w:num>
  <w:num w:numId="46">
    <w:abstractNumId w:val="40"/>
  </w:num>
  <w:num w:numId="47">
    <w:abstractNumId w:val="27"/>
  </w:num>
  <w:num w:numId="48">
    <w:abstractNumId w:val="17"/>
  </w:num>
  <w:num w:numId="49">
    <w:abstractNumId w:val="31"/>
  </w:num>
  <w:num w:numId="50">
    <w:abstractNumId w:val="55"/>
  </w:num>
  <w:num w:numId="51">
    <w:abstractNumId w:val="66"/>
  </w:num>
  <w:num w:numId="52">
    <w:abstractNumId w:val="12"/>
  </w:num>
  <w:num w:numId="53">
    <w:abstractNumId w:val="35"/>
  </w:num>
  <w:num w:numId="54">
    <w:abstractNumId w:val="15"/>
  </w:num>
  <w:num w:numId="55">
    <w:abstractNumId w:val="19"/>
  </w:num>
  <w:num w:numId="56">
    <w:abstractNumId w:val="25"/>
  </w:num>
  <w:num w:numId="57">
    <w:abstractNumId w:val="47"/>
  </w:num>
  <w:num w:numId="58">
    <w:abstractNumId w:val="76"/>
  </w:num>
  <w:num w:numId="59">
    <w:abstractNumId w:val="26"/>
  </w:num>
  <w:num w:numId="60">
    <w:abstractNumId w:val="74"/>
  </w:num>
  <w:num w:numId="61">
    <w:abstractNumId w:val="10"/>
  </w:num>
  <w:num w:numId="62">
    <w:abstractNumId w:val="39"/>
  </w:num>
  <w:num w:numId="63">
    <w:abstractNumId w:val="5"/>
  </w:num>
  <w:num w:numId="64">
    <w:abstractNumId w:val="1"/>
  </w:num>
  <w:num w:numId="65">
    <w:abstractNumId w:val="33"/>
  </w:num>
  <w:num w:numId="66">
    <w:abstractNumId w:val="22"/>
  </w:num>
  <w:num w:numId="67">
    <w:abstractNumId w:val="14"/>
  </w:num>
  <w:num w:numId="68">
    <w:abstractNumId w:val="38"/>
  </w:num>
  <w:num w:numId="69">
    <w:abstractNumId w:val="32"/>
  </w:num>
  <w:num w:numId="70">
    <w:abstractNumId w:val="53"/>
  </w:num>
  <w:num w:numId="71">
    <w:abstractNumId w:val="11"/>
  </w:num>
  <w:num w:numId="72">
    <w:abstractNumId w:val="28"/>
  </w:num>
  <w:num w:numId="73">
    <w:abstractNumId w:val="50"/>
  </w:num>
  <w:num w:numId="74">
    <w:abstractNumId w:val="13"/>
  </w:num>
  <w:num w:numId="75">
    <w:abstractNumId w:val="60"/>
  </w:num>
  <w:num w:numId="76">
    <w:abstractNumId w:val="51"/>
  </w:num>
  <w:num w:numId="77">
    <w:abstractNumId w:val="7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E9F"/>
    <w:rsid w:val="0000246B"/>
    <w:rsid w:val="00015DC4"/>
    <w:rsid w:val="00027C99"/>
    <w:rsid w:val="000300D1"/>
    <w:rsid w:val="000331BE"/>
    <w:rsid w:val="00033629"/>
    <w:rsid w:val="00070438"/>
    <w:rsid w:val="00073B5F"/>
    <w:rsid w:val="00077647"/>
    <w:rsid w:val="00090D96"/>
    <w:rsid w:val="00092B2A"/>
    <w:rsid w:val="000A4066"/>
    <w:rsid w:val="000B1994"/>
    <w:rsid w:val="000B5476"/>
    <w:rsid w:val="000B7B10"/>
    <w:rsid w:val="000C35CA"/>
    <w:rsid w:val="000C7B96"/>
    <w:rsid w:val="000D1889"/>
    <w:rsid w:val="000D1BC7"/>
    <w:rsid w:val="000D1F0B"/>
    <w:rsid w:val="00101471"/>
    <w:rsid w:val="001107FB"/>
    <w:rsid w:val="00110903"/>
    <w:rsid w:val="001172A2"/>
    <w:rsid w:val="00142ED7"/>
    <w:rsid w:val="00154FE4"/>
    <w:rsid w:val="001656FA"/>
    <w:rsid w:val="00180864"/>
    <w:rsid w:val="00183849"/>
    <w:rsid w:val="00183FDD"/>
    <w:rsid w:val="0018481E"/>
    <w:rsid w:val="001856E3"/>
    <w:rsid w:val="00186026"/>
    <w:rsid w:val="0019256C"/>
    <w:rsid w:val="0019550C"/>
    <w:rsid w:val="001B3A45"/>
    <w:rsid w:val="001D00B8"/>
    <w:rsid w:val="001F237B"/>
    <w:rsid w:val="001F72A1"/>
    <w:rsid w:val="00200F7D"/>
    <w:rsid w:val="00212B6F"/>
    <w:rsid w:val="00216508"/>
    <w:rsid w:val="0022415D"/>
    <w:rsid w:val="00226E85"/>
    <w:rsid w:val="00231524"/>
    <w:rsid w:val="00234B14"/>
    <w:rsid w:val="00235B8D"/>
    <w:rsid w:val="00244FC2"/>
    <w:rsid w:val="00251CDC"/>
    <w:rsid w:val="00262574"/>
    <w:rsid w:val="00274295"/>
    <w:rsid w:val="00275AEF"/>
    <w:rsid w:val="00282118"/>
    <w:rsid w:val="0028451D"/>
    <w:rsid w:val="00285341"/>
    <w:rsid w:val="00296B1A"/>
    <w:rsid w:val="002B1056"/>
    <w:rsid w:val="002B2CAA"/>
    <w:rsid w:val="002C0D0B"/>
    <w:rsid w:val="002D43F0"/>
    <w:rsid w:val="002D48BE"/>
    <w:rsid w:val="002E258A"/>
    <w:rsid w:val="002E28A9"/>
    <w:rsid w:val="002E75C3"/>
    <w:rsid w:val="002F4540"/>
    <w:rsid w:val="003055B8"/>
    <w:rsid w:val="003272A8"/>
    <w:rsid w:val="003315A3"/>
    <w:rsid w:val="00335F9F"/>
    <w:rsid w:val="00346C00"/>
    <w:rsid w:val="00347D23"/>
    <w:rsid w:val="00351C3B"/>
    <w:rsid w:val="00354A18"/>
    <w:rsid w:val="00357572"/>
    <w:rsid w:val="00366B94"/>
    <w:rsid w:val="0037013B"/>
    <w:rsid w:val="0037246C"/>
    <w:rsid w:val="0038648D"/>
    <w:rsid w:val="003906B5"/>
    <w:rsid w:val="00392A0E"/>
    <w:rsid w:val="00392CD3"/>
    <w:rsid w:val="003A03C7"/>
    <w:rsid w:val="003A7D39"/>
    <w:rsid w:val="003B0938"/>
    <w:rsid w:val="003B1981"/>
    <w:rsid w:val="003B40CC"/>
    <w:rsid w:val="003B6C6D"/>
    <w:rsid w:val="003C689C"/>
    <w:rsid w:val="003C7625"/>
    <w:rsid w:val="003D5D0C"/>
    <w:rsid w:val="003E0412"/>
    <w:rsid w:val="003E0A7A"/>
    <w:rsid w:val="003E7DE7"/>
    <w:rsid w:val="003F0398"/>
    <w:rsid w:val="003F4BA3"/>
    <w:rsid w:val="003F541D"/>
    <w:rsid w:val="00411C08"/>
    <w:rsid w:val="004135F9"/>
    <w:rsid w:val="0041593B"/>
    <w:rsid w:val="004169AA"/>
    <w:rsid w:val="00447F3E"/>
    <w:rsid w:val="00450BF6"/>
    <w:rsid w:val="004560AE"/>
    <w:rsid w:val="00473202"/>
    <w:rsid w:val="00475641"/>
    <w:rsid w:val="00494461"/>
    <w:rsid w:val="0049746A"/>
    <w:rsid w:val="004A4265"/>
    <w:rsid w:val="004B6B2F"/>
    <w:rsid w:val="004C7A62"/>
    <w:rsid w:val="004D2AA3"/>
    <w:rsid w:val="004D3BF3"/>
    <w:rsid w:val="004D3FE5"/>
    <w:rsid w:val="004D7427"/>
    <w:rsid w:val="004E2A96"/>
    <w:rsid w:val="004E447C"/>
    <w:rsid w:val="004E5056"/>
    <w:rsid w:val="004F514C"/>
    <w:rsid w:val="004F5805"/>
    <w:rsid w:val="00503589"/>
    <w:rsid w:val="00506332"/>
    <w:rsid w:val="005069CE"/>
    <w:rsid w:val="00512FC8"/>
    <w:rsid w:val="005238E3"/>
    <w:rsid w:val="00526811"/>
    <w:rsid w:val="00526CDD"/>
    <w:rsid w:val="0055396B"/>
    <w:rsid w:val="0055690F"/>
    <w:rsid w:val="005632DB"/>
    <w:rsid w:val="00563B13"/>
    <w:rsid w:val="00565676"/>
    <w:rsid w:val="00567D3A"/>
    <w:rsid w:val="00583502"/>
    <w:rsid w:val="0059795C"/>
    <w:rsid w:val="005B183B"/>
    <w:rsid w:val="005C6285"/>
    <w:rsid w:val="005C64FD"/>
    <w:rsid w:val="005D1495"/>
    <w:rsid w:val="005E0268"/>
    <w:rsid w:val="005E6A59"/>
    <w:rsid w:val="005F468F"/>
    <w:rsid w:val="00620A77"/>
    <w:rsid w:val="00635A8D"/>
    <w:rsid w:val="00637526"/>
    <w:rsid w:val="006404C0"/>
    <w:rsid w:val="00640F91"/>
    <w:rsid w:val="0064564D"/>
    <w:rsid w:val="006536EE"/>
    <w:rsid w:val="00663A93"/>
    <w:rsid w:val="006747BD"/>
    <w:rsid w:val="00683B2C"/>
    <w:rsid w:val="0069501B"/>
    <w:rsid w:val="006A46D9"/>
    <w:rsid w:val="006B1DB1"/>
    <w:rsid w:val="006D6DE5"/>
    <w:rsid w:val="006E4221"/>
    <w:rsid w:val="006E4C7F"/>
    <w:rsid w:val="006E5990"/>
    <w:rsid w:val="006F0737"/>
    <w:rsid w:val="0071266D"/>
    <w:rsid w:val="00713BA5"/>
    <w:rsid w:val="00736561"/>
    <w:rsid w:val="007367E7"/>
    <w:rsid w:val="00740215"/>
    <w:rsid w:val="00750DEB"/>
    <w:rsid w:val="00757316"/>
    <w:rsid w:val="00762185"/>
    <w:rsid w:val="0076672D"/>
    <w:rsid w:val="00771F1B"/>
    <w:rsid w:val="00783F06"/>
    <w:rsid w:val="007A77BE"/>
    <w:rsid w:val="007C2819"/>
    <w:rsid w:val="007C6A07"/>
    <w:rsid w:val="007D097F"/>
    <w:rsid w:val="007F0535"/>
    <w:rsid w:val="00800EB8"/>
    <w:rsid w:val="008014EC"/>
    <w:rsid w:val="00805DF6"/>
    <w:rsid w:val="00817362"/>
    <w:rsid w:val="00817729"/>
    <w:rsid w:val="00821F16"/>
    <w:rsid w:val="00824FBA"/>
    <w:rsid w:val="0082668A"/>
    <w:rsid w:val="008368C0"/>
    <w:rsid w:val="00841ABE"/>
    <w:rsid w:val="0084396A"/>
    <w:rsid w:val="00852275"/>
    <w:rsid w:val="00852A08"/>
    <w:rsid w:val="008547B3"/>
    <w:rsid w:val="00854B7B"/>
    <w:rsid w:val="00857998"/>
    <w:rsid w:val="00874787"/>
    <w:rsid w:val="00881FBC"/>
    <w:rsid w:val="00897793"/>
    <w:rsid w:val="008A1A2E"/>
    <w:rsid w:val="008A4DD6"/>
    <w:rsid w:val="008B210C"/>
    <w:rsid w:val="008B51C0"/>
    <w:rsid w:val="008C14B6"/>
    <w:rsid w:val="008C1729"/>
    <w:rsid w:val="008C4356"/>
    <w:rsid w:val="008C48A9"/>
    <w:rsid w:val="008C75DD"/>
    <w:rsid w:val="008D44CC"/>
    <w:rsid w:val="008E7F30"/>
    <w:rsid w:val="008F209D"/>
    <w:rsid w:val="008F7E80"/>
    <w:rsid w:val="00900685"/>
    <w:rsid w:val="00907C92"/>
    <w:rsid w:val="00937981"/>
    <w:rsid w:val="0094476C"/>
    <w:rsid w:val="009464C9"/>
    <w:rsid w:val="00956261"/>
    <w:rsid w:val="00960D10"/>
    <w:rsid w:val="0096110E"/>
    <w:rsid w:val="00970038"/>
    <w:rsid w:val="00971CCD"/>
    <w:rsid w:val="009724FA"/>
    <w:rsid w:val="00977190"/>
    <w:rsid w:val="0098087D"/>
    <w:rsid w:val="009821E2"/>
    <w:rsid w:val="00985C5C"/>
    <w:rsid w:val="00994FA4"/>
    <w:rsid w:val="009958F9"/>
    <w:rsid w:val="009A7BE2"/>
    <w:rsid w:val="009B5990"/>
    <w:rsid w:val="009C0FF1"/>
    <w:rsid w:val="009D0ACF"/>
    <w:rsid w:val="009D3ACF"/>
    <w:rsid w:val="009D4C4D"/>
    <w:rsid w:val="009E64AF"/>
    <w:rsid w:val="009F65DC"/>
    <w:rsid w:val="00A224F3"/>
    <w:rsid w:val="00A306DC"/>
    <w:rsid w:val="00A31F97"/>
    <w:rsid w:val="00A36F46"/>
    <w:rsid w:val="00A376DB"/>
    <w:rsid w:val="00A52C29"/>
    <w:rsid w:val="00A52F29"/>
    <w:rsid w:val="00A60EBB"/>
    <w:rsid w:val="00A66ED0"/>
    <w:rsid w:val="00A74FFC"/>
    <w:rsid w:val="00A77A93"/>
    <w:rsid w:val="00A85B1F"/>
    <w:rsid w:val="00AA11CA"/>
    <w:rsid w:val="00AA2300"/>
    <w:rsid w:val="00AA3DA2"/>
    <w:rsid w:val="00AB3172"/>
    <w:rsid w:val="00AB67D4"/>
    <w:rsid w:val="00AB6988"/>
    <w:rsid w:val="00AC4D0A"/>
    <w:rsid w:val="00AE6C90"/>
    <w:rsid w:val="00B1097F"/>
    <w:rsid w:val="00B1601A"/>
    <w:rsid w:val="00B176A9"/>
    <w:rsid w:val="00B26557"/>
    <w:rsid w:val="00B61F8A"/>
    <w:rsid w:val="00B758F2"/>
    <w:rsid w:val="00B75ACA"/>
    <w:rsid w:val="00B81EEF"/>
    <w:rsid w:val="00B84AD6"/>
    <w:rsid w:val="00BA39AF"/>
    <w:rsid w:val="00BA72C8"/>
    <w:rsid w:val="00BC2FC3"/>
    <w:rsid w:val="00BE3337"/>
    <w:rsid w:val="00BF3046"/>
    <w:rsid w:val="00BF4210"/>
    <w:rsid w:val="00C014D7"/>
    <w:rsid w:val="00C01FE5"/>
    <w:rsid w:val="00C17370"/>
    <w:rsid w:val="00C2328D"/>
    <w:rsid w:val="00C32CB2"/>
    <w:rsid w:val="00C33043"/>
    <w:rsid w:val="00C43831"/>
    <w:rsid w:val="00C56BD8"/>
    <w:rsid w:val="00C668A2"/>
    <w:rsid w:val="00C7025D"/>
    <w:rsid w:val="00C72750"/>
    <w:rsid w:val="00C736D5"/>
    <w:rsid w:val="00C757E1"/>
    <w:rsid w:val="00C8245D"/>
    <w:rsid w:val="00C951D0"/>
    <w:rsid w:val="00CA1680"/>
    <w:rsid w:val="00CB6116"/>
    <w:rsid w:val="00CB76F0"/>
    <w:rsid w:val="00CC385E"/>
    <w:rsid w:val="00CC3A02"/>
    <w:rsid w:val="00CC58D0"/>
    <w:rsid w:val="00CD2428"/>
    <w:rsid w:val="00CD45E9"/>
    <w:rsid w:val="00CD4D5E"/>
    <w:rsid w:val="00CE378B"/>
    <w:rsid w:val="00D00380"/>
    <w:rsid w:val="00D005B3"/>
    <w:rsid w:val="00D00AAE"/>
    <w:rsid w:val="00D06D36"/>
    <w:rsid w:val="00D16ECD"/>
    <w:rsid w:val="00D30B45"/>
    <w:rsid w:val="00D311C2"/>
    <w:rsid w:val="00D40690"/>
    <w:rsid w:val="00D41E97"/>
    <w:rsid w:val="00D512EE"/>
    <w:rsid w:val="00D554A7"/>
    <w:rsid w:val="00D60B08"/>
    <w:rsid w:val="00D672F8"/>
    <w:rsid w:val="00D701C0"/>
    <w:rsid w:val="00D93446"/>
    <w:rsid w:val="00DA2027"/>
    <w:rsid w:val="00DA3CA2"/>
    <w:rsid w:val="00DA52A1"/>
    <w:rsid w:val="00DB4299"/>
    <w:rsid w:val="00DC1474"/>
    <w:rsid w:val="00DC34CB"/>
    <w:rsid w:val="00DC6CED"/>
    <w:rsid w:val="00DF5C83"/>
    <w:rsid w:val="00E02CE2"/>
    <w:rsid w:val="00E07674"/>
    <w:rsid w:val="00E12E9F"/>
    <w:rsid w:val="00E449EE"/>
    <w:rsid w:val="00E6289C"/>
    <w:rsid w:val="00E75E66"/>
    <w:rsid w:val="00EA05F3"/>
    <w:rsid w:val="00EB6613"/>
    <w:rsid w:val="00EC301A"/>
    <w:rsid w:val="00EC614C"/>
    <w:rsid w:val="00EE1582"/>
    <w:rsid w:val="00EE493C"/>
    <w:rsid w:val="00EE6AD3"/>
    <w:rsid w:val="00EF6C4E"/>
    <w:rsid w:val="00F006FD"/>
    <w:rsid w:val="00F069B1"/>
    <w:rsid w:val="00F07F20"/>
    <w:rsid w:val="00F11ABA"/>
    <w:rsid w:val="00F15695"/>
    <w:rsid w:val="00F170AF"/>
    <w:rsid w:val="00F30AC7"/>
    <w:rsid w:val="00F345EF"/>
    <w:rsid w:val="00F44B05"/>
    <w:rsid w:val="00F62146"/>
    <w:rsid w:val="00F80CB2"/>
    <w:rsid w:val="00F81443"/>
    <w:rsid w:val="00F90B08"/>
    <w:rsid w:val="00F91CE2"/>
    <w:rsid w:val="00FB1F3C"/>
    <w:rsid w:val="00FC6B1F"/>
    <w:rsid w:val="00FD70A9"/>
    <w:rsid w:val="00FE2A58"/>
    <w:rsid w:val="00FE7A37"/>
    <w:rsid w:val="00FF2991"/>
    <w:rsid w:val="00FF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804A2B"/>
  <w15:chartTrackingRefBased/>
  <w15:docId w15:val="{B60FBA5E-E23C-4B23-BF9E-E3A043A3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C1729"/>
    <w:pPr>
      <w:spacing w:after="280" w:line="280" w:lineRule="exact"/>
      <w:jc w:val="both"/>
    </w:pPr>
    <w:rPr>
      <w:color w:val="000000" w:themeColor="background1"/>
      <w:spacing w:val="4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31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uto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72C8"/>
    <w:pPr>
      <w:keepNext/>
      <w:spacing w:before="240" w:after="60" w:line="276" w:lineRule="auto"/>
      <w:jc w:val="left"/>
      <w:outlineLvl w:val="1"/>
    </w:pPr>
    <w:rPr>
      <w:rFonts w:ascii="Calibri Light" w:eastAsia="Times New Roman" w:hAnsi="Calibri Light" w:cs="Times New Roman"/>
      <w:b/>
      <w:bCs/>
      <w:i/>
      <w:iCs/>
      <w:color w:val="auto"/>
      <w:spacing w:val="0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1524"/>
    <w:rPr>
      <w:rFonts w:asciiTheme="majorHAnsi" w:eastAsiaTheme="majorEastAsia" w:hAnsiTheme="majorHAnsi" w:cstheme="majorBidi"/>
      <w:spacing w:val="4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674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747BD"/>
    <w:rPr>
      <w:color w:val="000000" w:themeColor="background1"/>
      <w:spacing w:val="4"/>
      <w:sz w:val="20"/>
    </w:rPr>
  </w:style>
  <w:style w:type="paragraph" w:styleId="Stopka">
    <w:name w:val="footer"/>
    <w:basedOn w:val="Normalny"/>
    <w:link w:val="StopkaZnak"/>
    <w:uiPriority w:val="99"/>
    <w:unhideWhenUsed/>
    <w:rsid w:val="004F5805"/>
    <w:pPr>
      <w:tabs>
        <w:tab w:val="center" w:pos="4536"/>
        <w:tab w:val="right" w:pos="9072"/>
      </w:tabs>
      <w:spacing w:after="0" w:line="240" w:lineRule="auto"/>
    </w:pPr>
    <w:rPr>
      <w:b/>
    </w:rPr>
  </w:style>
  <w:style w:type="character" w:customStyle="1" w:styleId="StopkaZnak">
    <w:name w:val="Stopka Znak"/>
    <w:basedOn w:val="Domylnaczcionkaakapitu"/>
    <w:link w:val="Stopka"/>
    <w:uiPriority w:val="99"/>
    <w:rsid w:val="004F5805"/>
    <w:rPr>
      <w:b/>
      <w:color w:val="000000" w:themeColor="background1"/>
      <w:spacing w:val="4"/>
      <w:sz w:val="20"/>
    </w:rPr>
  </w:style>
  <w:style w:type="paragraph" w:customStyle="1" w:styleId="LukSzanownaPani">
    <w:name w:val="Luk_Szanowna Pani"/>
    <w:basedOn w:val="Normalny"/>
    <w:autoRedefine/>
    <w:qFormat/>
    <w:rsid w:val="009D3ACF"/>
    <w:pPr>
      <w:spacing w:before="520" w:after="0"/>
      <w:ind w:left="4026"/>
    </w:pPr>
    <w:rPr>
      <w:rFonts w:ascii="Verdana" w:hAnsi="Verdana" w:cs="Verdana"/>
      <w:color w:val="auto"/>
      <w:spacing w:val="0"/>
      <w:szCs w:val="20"/>
    </w:rPr>
  </w:style>
  <w:style w:type="paragraph" w:customStyle="1" w:styleId="LukImiiNazwwisko">
    <w:name w:val="Luk_Imię i Nazwwisko"/>
    <w:basedOn w:val="LucInstytut"/>
    <w:qFormat/>
    <w:rsid w:val="00D005B3"/>
    <w:rPr>
      <w:b/>
    </w:rPr>
  </w:style>
  <w:style w:type="paragraph" w:customStyle="1" w:styleId="LukNagloweklistu">
    <w:name w:val="Luk_Naglowek_listu"/>
    <w:basedOn w:val="LucInstytut"/>
    <w:autoRedefine/>
    <w:qFormat/>
    <w:rsid w:val="005D1495"/>
    <w:pPr>
      <w:spacing w:before="560" w:after="560"/>
      <w:ind w:left="0"/>
    </w:pPr>
    <w:rPr>
      <w:b/>
    </w:rPr>
  </w:style>
  <w:style w:type="paragraph" w:customStyle="1" w:styleId="LucInstytut">
    <w:name w:val="Luc_Instytut"/>
    <w:basedOn w:val="LukSzanownaPani"/>
    <w:qFormat/>
    <w:rsid w:val="00D005B3"/>
    <w:pPr>
      <w:spacing w:before="0"/>
    </w:pPr>
  </w:style>
  <w:style w:type="paragraph" w:customStyle="1" w:styleId="LukStopka-adres">
    <w:name w:val="Luk_Stopka-adres"/>
    <w:basedOn w:val="Normalny"/>
    <w:qFormat/>
    <w:rsid w:val="00D06D36"/>
    <w:pPr>
      <w:spacing w:after="0" w:line="170" w:lineRule="exact"/>
      <w:jc w:val="left"/>
    </w:pPr>
    <w:rPr>
      <w:noProof/>
      <w:color w:val="808080" w:themeColor="text2"/>
      <w:sz w:val="14"/>
      <w:szCs w:val="14"/>
    </w:rPr>
  </w:style>
  <w:style w:type="paragraph" w:styleId="Listapunktowana">
    <w:name w:val="List Bullet"/>
    <w:basedOn w:val="Normalny"/>
    <w:uiPriority w:val="99"/>
    <w:unhideWhenUsed/>
    <w:rsid w:val="00854B7B"/>
    <w:pPr>
      <w:numPr>
        <w:numId w:val="1"/>
      </w:numPr>
      <w:contextualSpacing/>
    </w:pPr>
  </w:style>
  <w:style w:type="table" w:styleId="Tabela-Siatka">
    <w:name w:val="Table Grid"/>
    <w:basedOn w:val="Standardowy"/>
    <w:uiPriority w:val="39"/>
    <w:rsid w:val="00A36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ucZwyrazami">
    <w:name w:val="Luc_Z_wyrazami"/>
    <w:basedOn w:val="Normalny"/>
    <w:autoRedefine/>
    <w:qFormat/>
    <w:rsid w:val="00821F16"/>
    <w:pPr>
      <w:spacing w:before="1360" w:after="840"/>
      <w:jc w:val="left"/>
    </w:pPr>
  </w:style>
  <w:style w:type="paragraph" w:styleId="Bezodstpw">
    <w:name w:val="No Spacing"/>
    <w:aliases w:val="Luc_Bez odstępów"/>
    <w:basedOn w:val="Normalny"/>
    <w:autoRedefine/>
    <w:uiPriority w:val="1"/>
    <w:qFormat/>
    <w:rsid w:val="00821F16"/>
    <w:pPr>
      <w:spacing w:after="0"/>
      <w:jc w:val="left"/>
    </w:p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72C8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ekstpodstawowy">
    <w:name w:val="Body Text"/>
    <w:basedOn w:val="Normalny"/>
    <w:link w:val="TekstpodstawowyZnak"/>
    <w:semiHidden/>
    <w:rsid w:val="00BA72C8"/>
    <w:pPr>
      <w:widowControl w:val="0"/>
      <w:spacing w:after="0" w:line="360" w:lineRule="auto"/>
    </w:pPr>
    <w:rPr>
      <w:rFonts w:ascii="Times New Roman" w:eastAsia="Times New Roman" w:hAnsi="Times New Roman" w:cs="Times New Roman"/>
      <w:color w:val="auto"/>
      <w:spacing w:val="0"/>
      <w:sz w:val="24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semiHidden/>
    <w:rsid w:val="00BA72C8"/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BA72C8"/>
    <w:pPr>
      <w:spacing w:after="120" w:line="276" w:lineRule="auto"/>
      <w:jc w:val="left"/>
    </w:pPr>
    <w:rPr>
      <w:rFonts w:ascii="Calibri" w:eastAsia="Calibri" w:hAnsi="Calibri" w:cs="Times New Roman"/>
      <w:color w:val="auto"/>
      <w:spacing w:val="0"/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BA72C8"/>
    <w:rPr>
      <w:rFonts w:ascii="Calibri" w:eastAsia="Calibri" w:hAnsi="Calibri" w:cs="Times New Roman"/>
      <w:sz w:val="16"/>
      <w:szCs w:val="1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A72C8"/>
    <w:pPr>
      <w:spacing w:after="0" w:line="240" w:lineRule="auto"/>
      <w:jc w:val="left"/>
    </w:pPr>
    <w:rPr>
      <w:rFonts w:ascii="Segoe UI" w:eastAsia="Calibri" w:hAnsi="Segoe UI" w:cs="Segoe UI"/>
      <w:color w:val="auto"/>
      <w:spacing w:val="0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A72C8"/>
    <w:rPr>
      <w:rFonts w:ascii="Segoe UI" w:eastAsia="Calibr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unhideWhenUsed/>
    <w:rsid w:val="00BA72C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pacing w:val="0"/>
      <w:sz w:val="24"/>
      <w:szCs w:val="24"/>
      <w:lang w:eastAsia="pl-PL"/>
    </w:rPr>
  </w:style>
  <w:style w:type="character" w:styleId="Odwoaniedokomentarza">
    <w:name w:val="annotation reference"/>
    <w:uiPriority w:val="99"/>
    <w:unhideWhenUsed/>
    <w:rsid w:val="00BA72C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A72C8"/>
    <w:pPr>
      <w:spacing w:after="200" w:line="276" w:lineRule="auto"/>
      <w:jc w:val="left"/>
    </w:pPr>
    <w:rPr>
      <w:rFonts w:ascii="Calibri" w:eastAsia="Calibri" w:hAnsi="Calibri" w:cs="Times New Roman"/>
      <w:color w:val="auto"/>
      <w:spacing w:val="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A72C8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A72C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A72C8"/>
    <w:rPr>
      <w:rFonts w:ascii="Calibri" w:eastAsia="Calibri" w:hAnsi="Calibri" w:cs="Times New Roman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A72C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omylnaczcionkaakapitu"/>
    <w:rsid w:val="00BA72C8"/>
  </w:style>
  <w:style w:type="character" w:customStyle="1" w:styleId="fn-ref">
    <w:name w:val="fn-ref"/>
    <w:basedOn w:val="Domylnaczcionkaakapitu"/>
    <w:rsid w:val="00BA72C8"/>
  </w:style>
  <w:style w:type="character" w:customStyle="1" w:styleId="alb-s">
    <w:name w:val="a_lb-s"/>
    <w:basedOn w:val="Domylnaczcionkaakapitu"/>
    <w:rsid w:val="00BA72C8"/>
  </w:style>
  <w:style w:type="paragraph" w:styleId="Akapitzlist">
    <w:name w:val="List Paragraph"/>
    <w:basedOn w:val="Normalny"/>
    <w:uiPriority w:val="99"/>
    <w:qFormat/>
    <w:rsid w:val="00BA72C8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color w:val="auto"/>
      <w:spacing w:val="0"/>
      <w:sz w:val="22"/>
    </w:rPr>
  </w:style>
  <w:style w:type="paragraph" w:customStyle="1" w:styleId="Standard">
    <w:name w:val="Standard"/>
    <w:rsid w:val="00BA72C8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3"/>
    </w:rPr>
  </w:style>
  <w:style w:type="numbering" w:customStyle="1" w:styleId="WWNum61">
    <w:name w:val="WWNum61"/>
    <w:basedOn w:val="Bezlisty"/>
    <w:rsid w:val="00BA72C8"/>
    <w:pPr>
      <w:numPr>
        <w:numId w:val="32"/>
      </w:numPr>
    </w:pPr>
  </w:style>
  <w:style w:type="numbering" w:customStyle="1" w:styleId="WWNum62">
    <w:name w:val="WWNum62"/>
    <w:basedOn w:val="Bezlisty"/>
    <w:rsid w:val="00BA72C8"/>
    <w:pPr>
      <w:numPr>
        <w:numId w:val="33"/>
      </w:numPr>
    </w:pPr>
  </w:style>
  <w:style w:type="numbering" w:customStyle="1" w:styleId="WWNum15">
    <w:name w:val="WWNum15"/>
    <w:basedOn w:val="Bezlisty"/>
    <w:rsid w:val="00BA72C8"/>
    <w:pPr>
      <w:numPr>
        <w:numId w:val="34"/>
      </w:numPr>
    </w:pPr>
  </w:style>
  <w:style w:type="character" w:styleId="Hipercze">
    <w:name w:val="Hyperlink"/>
    <w:basedOn w:val="Domylnaczcionkaakapitu"/>
    <w:uiPriority w:val="99"/>
    <w:unhideWhenUsed/>
    <w:rsid w:val="00BA72C8"/>
    <w:rPr>
      <w:color w:val="0000FF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BA72C8"/>
    <w:rPr>
      <w:color w:val="605E5C"/>
      <w:shd w:val="clear" w:color="auto" w:fill="E1DFDD"/>
    </w:rPr>
  </w:style>
  <w:style w:type="character" w:customStyle="1" w:styleId="fcup0c">
    <w:name w:val="fcup0c"/>
    <w:basedOn w:val="Domylnaczcionkaakapitu"/>
    <w:rsid w:val="00BA72C8"/>
  </w:style>
  <w:style w:type="character" w:styleId="Pogrubienie">
    <w:name w:val="Strong"/>
    <w:basedOn w:val="Domylnaczcionkaakapitu"/>
    <w:uiPriority w:val="22"/>
    <w:qFormat/>
    <w:rsid w:val="00BA72C8"/>
    <w:rPr>
      <w:b/>
      <w:bCs/>
    </w:rPr>
  </w:style>
  <w:style w:type="paragraph" w:customStyle="1" w:styleId="Default">
    <w:name w:val="Default"/>
    <w:rsid w:val="00BA72C8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</w:rPr>
  </w:style>
  <w:style w:type="table" w:customStyle="1" w:styleId="TableGrid">
    <w:name w:val="TableGrid"/>
    <w:rsid w:val="00BA72C8"/>
    <w:pPr>
      <w:spacing w:after="0" w:line="240" w:lineRule="auto"/>
    </w:pPr>
    <w:rPr>
      <w:rFonts w:eastAsiaTheme="minorEastAsia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kstzastpczy">
    <w:name w:val="Placeholder Text"/>
    <w:basedOn w:val="Domylnaczcionkaakapitu"/>
    <w:uiPriority w:val="99"/>
    <w:semiHidden/>
    <w:rsid w:val="005069CE"/>
    <w:rPr>
      <w:color w:val="808080"/>
    </w:rPr>
  </w:style>
  <w:style w:type="table" w:customStyle="1" w:styleId="Tabela-Siatka1">
    <w:name w:val="Tabela - Siatka1"/>
    <w:basedOn w:val="Standardowy"/>
    <w:next w:val="Tabela-Siatka"/>
    <w:uiPriority w:val="39"/>
    <w:rsid w:val="00506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rsid w:val="005069CE"/>
    <w:pPr>
      <w:spacing w:after="0" w:line="240" w:lineRule="auto"/>
      <w:jc w:val="left"/>
    </w:pPr>
    <w:rPr>
      <w:rFonts w:ascii="Times New Roman" w:eastAsia="Times New Roman" w:hAnsi="Times New Roman" w:cs="Times New Roman"/>
      <w:color w:val="auto"/>
      <w:spacing w:val="0"/>
      <w:szCs w:val="20"/>
      <w:lang w:eastAsia="pl-PL"/>
    </w:rPr>
  </w:style>
  <w:style w:type="character" w:customStyle="1" w:styleId="TekstprzypisudolnegoZnak">
    <w:name w:val="Tekst przypisu dolnego Znak"/>
    <w:basedOn w:val="Domylnaczcionkaakapitu"/>
    <w:link w:val="Tekstprzypisudolnego"/>
    <w:rsid w:val="005069C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rsid w:val="005069CE"/>
    <w:rPr>
      <w:vertAlign w:val="superscript"/>
    </w:rPr>
  </w:style>
  <w:style w:type="numbering" w:customStyle="1" w:styleId="Bezlisty1">
    <w:name w:val="Bez listy1"/>
    <w:next w:val="Bezlisty"/>
    <w:uiPriority w:val="99"/>
    <w:semiHidden/>
    <w:unhideWhenUsed/>
    <w:rsid w:val="005069CE"/>
  </w:style>
  <w:style w:type="paragraph" w:styleId="Mapadokumentu">
    <w:name w:val="Document Map"/>
    <w:basedOn w:val="Normalny"/>
    <w:link w:val="MapadokumentuZnak"/>
    <w:uiPriority w:val="99"/>
    <w:semiHidden/>
    <w:rsid w:val="005069CE"/>
    <w:pPr>
      <w:shd w:val="clear" w:color="auto" w:fill="000080"/>
      <w:spacing w:after="0" w:line="240" w:lineRule="auto"/>
      <w:jc w:val="left"/>
    </w:pPr>
    <w:rPr>
      <w:rFonts w:ascii="Tahoma" w:eastAsia="Calibri" w:hAnsi="Tahoma" w:cs="Tahoma"/>
      <w:color w:val="auto"/>
      <w:spacing w:val="0"/>
      <w:szCs w:val="20"/>
    </w:rPr>
  </w:style>
  <w:style w:type="character" w:customStyle="1" w:styleId="MapadokumentuZnak">
    <w:name w:val="Mapa dokumentu Znak"/>
    <w:basedOn w:val="Domylnaczcionkaakapitu"/>
    <w:link w:val="Mapadokumentu"/>
    <w:uiPriority w:val="99"/>
    <w:semiHidden/>
    <w:rsid w:val="005069CE"/>
    <w:rPr>
      <w:rFonts w:ascii="Tahoma" w:eastAsia="Calibri" w:hAnsi="Tahoma" w:cs="Tahoma"/>
      <w:sz w:val="20"/>
      <w:szCs w:val="20"/>
      <w:shd w:val="clear" w:color="auto" w:fil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1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za.B.1006\Documents\logo%20&#321;UKASIEWICZ\papier%20firmowy\&#321;-IMN%20Papier%20firmowy.dotx" TargetMode="External"/></Relationships>
</file>

<file path=word/theme/theme1.xml><?xml version="1.0" encoding="utf-8"?>
<a:theme xmlns:a="http://schemas.openxmlformats.org/drawingml/2006/main" name="Motyw pakietu Office">
  <a:themeElements>
    <a:clrScheme name="Lukasiewicz-kolory_Word">
      <a:dk1>
        <a:srgbClr val="000000"/>
      </a:dk1>
      <a:lt1>
        <a:srgbClr val="000000"/>
      </a:lt1>
      <a:dk2>
        <a:srgbClr val="808080"/>
      </a:dk2>
      <a:lt2>
        <a:srgbClr val="000000"/>
      </a:lt2>
      <a:accent1>
        <a:srgbClr val="44D62C"/>
      </a:accent1>
      <a:accent2>
        <a:srgbClr val="0085CA"/>
      </a:accent2>
      <a:accent3>
        <a:srgbClr val="EF3340"/>
      </a:accent3>
      <a:accent4>
        <a:srgbClr val="963CBD"/>
      </a:accent4>
      <a:accent5>
        <a:srgbClr val="FF0098"/>
      </a:accent5>
      <a:accent6>
        <a:srgbClr val="008578"/>
      </a:accent6>
      <a:hlink>
        <a:srgbClr val="0000FF"/>
      </a:hlink>
      <a:folHlink>
        <a:srgbClr val="800080"/>
      </a:folHlink>
    </a:clrScheme>
    <a:fontScheme name="Lukasiewicz-fonty-Word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AE84B-842F-4A05-9276-A0F847F37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Ł-IMN Papier firmowy</Template>
  <TotalTime>39</TotalTime>
  <Pages>2</Pages>
  <Words>605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Róża Borysławska</dc:creator>
  <cp:keywords/>
  <dc:description/>
  <cp:lastModifiedBy>Alicja Śliwińska</cp:lastModifiedBy>
  <cp:revision>10</cp:revision>
  <cp:lastPrinted>2024-05-27T12:33:00Z</cp:lastPrinted>
  <dcterms:created xsi:type="dcterms:W3CDTF">2025-06-27T14:01:00Z</dcterms:created>
  <dcterms:modified xsi:type="dcterms:W3CDTF">2025-06-29T22:17:00Z</dcterms:modified>
</cp:coreProperties>
</file>